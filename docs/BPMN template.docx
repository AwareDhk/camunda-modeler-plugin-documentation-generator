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3EB0E" w14:textId="1B036976" w:rsidR="00FE4018" w:rsidRPr="00FE4018" w:rsidRDefault="00FE4018" w:rsidP="00B14C11">
      <w:pPr>
        <w:pStyle w:val="Kop1"/>
        <w:numPr>
          <w:ilvl w:val="0"/>
          <w:numId w:val="0"/>
        </w:numPr>
        <w:ind w:left="-601" w:firstLine="601"/>
        <w:rPr>
          <w:color w:val="2D3696"/>
          <w:sz w:val="40"/>
          <w:szCs w:val="48"/>
          <w:lang w:val="nl-NL"/>
        </w:rPr>
      </w:pPr>
      <w:r w:rsidRPr="00FE4018">
        <w:rPr>
          <w:color w:val="2D3696"/>
          <w:sz w:val="40"/>
          <w:szCs w:val="48"/>
          <w:lang w:val="nl-NL"/>
        </w:rPr>
        <w:t>Process documentat</w:t>
      </w:r>
      <w:r w:rsidR="001F1BEC">
        <w:rPr>
          <w:color w:val="2D3696"/>
          <w:sz w:val="40"/>
          <w:szCs w:val="48"/>
          <w:lang w:val="nl-NL"/>
        </w:rPr>
        <w:t>ion</w:t>
      </w:r>
      <w:r w:rsidRPr="00FE4018">
        <w:rPr>
          <w:color w:val="2D3696"/>
          <w:sz w:val="40"/>
          <w:szCs w:val="48"/>
          <w:lang w:val="nl-NL"/>
        </w:rPr>
        <w:t>: {processName</w:t>
      </w:r>
      <w:r w:rsidR="00B15C24" w:rsidRPr="00FE4018">
        <w:rPr>
          <w:color w:val="2D3696"/>
          <w:sz w:val="40"/>
          <w:szCs w:val="48"/>
          <w:lang w:val="nl-NL"/>
        </w:rPr>
        <w:t>}</w:t>
      </w:r>
      <w:r w:rsidR="00B15C24">
        <w:rPr>
          <w:color w:val="2D3696"/>
          <w:sz w:val="40"/>
          <w:szCs w:val="48"/>
          <w:lang w:val="nl-NL"/>
        </w:rPr>
        <w:t>/</w:t>
      </w:r>
      <w:r w:rsidRPr="00FE4018">
        <w:rPr>
          <w:color w:val="2D3696"/>
          <w:sz w:val="40"/>
          <w:szCs w:val="48"/>
          <w:lang w:val="nl-NL"/>
        </w:rPr>
        <w:t>{processId}</w:t>
      </w:r>
    </w:p>
    <w:p w14:paraId="0B6D2F29" w14:textId="77777777" w:rsidR="00FE4018" w:rsidRPr="00B246DB" w:rsidRDefault="00FE4018" w:rsidP="00FE4018">
      <w:pPr>
        <w:rPr>
          <w:color w:val="2D3696"/>
        </w:rPr>
      </w:pPr>
    </w:p>
    <w:p w14:paraId="210FDB69" w14:textId="4720EFDF" w:rsidR="00FE4018" w:rsidRPr="00A54983" w:rsidRDefault="00FE4018" w:rsidP="00FE4018">
      <w:pPr>
        <w:rPr>
          <w:color w:val="666666"/>
        </w:rPr>
      </w:pPr>
      <w:bookmarkStart w:id="0" w:name="__DdeLink__146_1817325307"/>
      <w:r w:rsidRPr="00A54983">
        <w:rPr>
          <w:b/>
          <w:bCs/>
          <w:color w:val="666666"/>
        </w:rPr>
        <w:t xml:space="preserve">Element </w:t>
      </w:r>
      <w:bookmarkEnd w:id="0"/>
      <w:r w:rsidR="00877068" w:rsidRPr="00A54983">
        <w:rPr>
          <w:b/>
          <w:bCs/>
          <w:color w:val="666666"/>
        </w:rPr>
        <w:t>documentation</w:t>
      </w:r>
      <w:r w:rsidR="00877068" w:rsidRPr="00A54983">
        <w:rPr>
          <w:color w:val="666666"/>
        </w:rPr>
        <w:t>: {</w:t>
      </w:r>
      <w:r w:rsidRPr="00A54983">
        <w:rPr>
          <w:color w:val="666666"/>
        </w:rPr>
        <w:t>processDocumentation}</w:t>
      </w:r>
    </w:p>
    <w:p w14:paraId="3C234ACA" w14:textId="77777777" w:rsidR="00FE4018" w:rsidRPr="00A54983" w:rsidRDefault="00FE4018" w:rsidP="00FE4018">
      <w:pPr>
        <w:pStyle w:val="Tussenkopjecursief"/>
        <w:rPr>
          <w:color w:val="2D3696"/>
        </w:rPr>
      </w:pPr>
      <w:r w:rsidRPr="00A54983">
        <w:rPr>
          <w:color w:val="2D3696"/>
        </w:rPr>
        <w:t>Job workers: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705"/>
        <w:gridCol w:w="1440"/>
        <w:gridCol w:w="2662"/>
        <w:gridCol w:w="38"/>
        <w:gridCol w:w="3789"/>
      </w:tblGrid>
      <w:tr w:rsidR="00FE4018" w:rsidRPr="00A54983" w14:paraId="2EACC4F9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588BDD97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44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08C0C63F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266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668210F0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Jobworker type</w:t>
            </w:r>
          </w:p>
        </w:tc>
        <w:tc>
          <w:tcPr>
            <w:tcW w:w="3827" w:type="dxa"/>
            <w:gridSpan w:val="2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26D0ADEB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FE4018" w:rsidRPr="00A54983" w14:paraId="679C8C7F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350D4B91" w14:textId="77777777" w:rsidR="00FE4018" w:rsidRPr="00A54983" w:rsidRDefault="00FE4018" w:rsidP="00C450B7">
            <w:pPr>
              <w:widowControl w:val="0"/>
            </w:pPr>
            <w:r w:rsidRPr="00A54983">
              <w:t>{#jobWorkers}{id}</w:t>
            </w:r>
          </w:p>
        </w:tc>
        <w:tc>
          <w:tcPr>
            <w:tcW w:w="144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A18BB9D" w14:textId="2E64DDAB" w:rsidR="00FE4018" w:rsidRPr="00840DEB" w:rsidRDefault="00B10625" w:rsidP="00C450B7">
            <w:pPr>
              <w:widowControl w:val="0"/>
              <w:rPr>
                <w:u w:val="single"/>
              </w:rPr>
            </w:pPr>
            <w:r w:rsidRPr="00840DEB">
              <w:rPr>
                <w:color w:val="0058FF" w:themeColor="accent1"/>
                <w:u w:val="single"/>
              </w:rPr>
              <w:t>{workerName}</w:t>
            </w:r>
          </w:p>
        </w:tc>
        <w:tc>
          <w:tcPr>
            <w:tcW w:w="270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01E249E2" w14:textId="77777777" w:rsidR="00FE4018" w:rsidRPr="00A54983" w:rsidRDefault="00FE4018" w:rsidP="00C450B7">
            <w:pPr>
              <w:widowControl w:val="0"/>
            </w:pPr>
            <w:r w:rsidRPr="00A54983">
              <w:t>{type}</w:t>
            </w:r>
          </w:p>
        </w:tc>
        <w:tc>
          <w:tcPr>
            <w:tcW w:w="378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61392064" w14:textId="77777777" w:rsidR="00FE4018" w:rsidRPr="00A54983" w:rsidRDefault="00FE4018" w:rsidP="00C450B7">
            <w:pPr>
              <w:widowControl w:val="0"/>
            </w:pPr>
            <w:r w:rsidRPr="00A54983">
              <w:t>{description}</w:t>
            </w:r>
            <w:r w:rsidRPr="00A54983">
              <w:rPr>
                <w:b/>
                <w:bCs/>
              </w:rPr>
              <w:t>{/jobWorkers}</w:t>
            </w:r>
          </w:p>
        </w:tc>
      </w:tr>
    </w:tbl>
    <w:p w14:paraId="1569CF5A" w14:textId="77777777" w:rsidR="00FE4018" w:rsidRPr="00A54983" w:rsidRDefault="00FE4018" w:rsidP="00FE4018">
      <w:pPr>
        <w:pStyle w:val="Tussenkopjecursief"/>
        <w:rPr>
          <w:color w:val="2D3696"/>
        </w:rPr>
      </w:pPr>
      <w:r w:rsidRPr="00A54983">
        <w:rPr>
          <w:color w:val="2D3696"/>
        </w:rPr>
        <w:t>Sub Process call activities:</w:t>
      </w:r>
    </w:p>
    <w:tbl>
      <w:tblPr>
        <w:tblpPr w:leftFromText="141" w:rightFromText="141" w:vertAnchor="text" w:tblpY="1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705"/>
        <w:gridCol w:w="1511"/>
        <w:gridCol w:w="3396"/>
        <w:gridCol w:w="3022"/>
      </w:tblGrid>
      <w:tr w:rsidR="00B14C11" w:rsidRPr="00A54983" w14:paraId="22208D2E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17447B73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5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3940B6C1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339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02AFEB00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Call Subprocess ID</w:t>
            </w:r>
          </w:p>
        </w:tc>
        <w:tc>
          <w:tcPr>
            <w:tcW w:w="302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31D70D28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FE4018" w:rsidRPr="00A54983" w14:paraId="17919E27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5D4D96E" w14:textId="77777777" w:rsidR="00FE4018" w:rsidRPr="00A54983" w:rsidRDefault="00FE4018" w:rsidP="00C450B7">
            <w:pPr>
              <w:widowControl w:val="0"/>
            </w:pPr>
            <w:r w:rsidRPr="00A54983">
              <w:t>{#callActivities}{id}</w:t>
            </w:r>
          </w:p>
        </w:tc>
        <w:tc>
          <w:tcPr>
            <w:tcW w:w="15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61A621E2" w14:textId="77777777" w:rsidR="00FE4018" w:rsidRPr="00A54983" w:rsidRDefault="00FE4018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339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3D6EBB89" w14:textId="77777777" w:rsidR="00FE4018" w:rsidRPr="00A54983" w:rsidRDefault="00FE4018" w:rsidP="00C450B7">
            <w:pPr>
              <w:widowControl w:val="0"/>
            </w:pPr>
            <w:r w:rsidRPr="00A54983">
              <w:t>{call}</w:t>
            </w:r>
          </w:p>
        </w:tc>
        <w:tc>
          <w:tcPr>
            <w:tcW w:w="302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C1D47D7" w14:textId="77777777" w:rsidR="00FE4018" w:rsidRPr="00A54983" w:rsidRDefault="00FE4018" w:rsidP="00C450B7">
            <w:pPr>
              <w:widowControl w:val="0"/>
              <w:rPr>
                <w:b/>
                <w:bCs/>
              </w:rPr>
            </w:pPr>
          </w:p>
          <w:p w14:paraId="6A59F179" w14:textId="77777777" w:rsidR="00FE4018" w:rsidRPr="00A54983" w:rsidRDefault="00FE4018" w:rsidP="00C450B7">
            <w:pPr>
              <w:widowControl w:val="0"/>
            </w:pPr>
            <w:r w:rsidRPr="00A54983">
              <w:t>{description}</w:t>
            </w:r>
            <w:r w:rsidRPr="00A54983">
              <w:rPr>
                <w:b/>
                <w:bCs/>
              </w:rPr>
              <w:t>{/callActivities}</w:t>
            </w:r>
          </w:p>
        </w:tc>
      </w:tr>
    </w:tbl>
    <w:p w14:paraId="19AF73E3" w14:textId="77777777" w:rsidR="00FE4018" w:rsidRPr="00A54983" w:rsidRDefault="00FE4018" w:rsidP="00FE4018">
      <w:pPr>
        <w:pStyle w:val="Tussenkopjecursief"/>
        <w:rPr>
          <w:color w:val="2D3696"/>
        </w:rPr>
      </w:pPr>
      <w:r w:rsidRPr="00A54983">
        <w:rPr>
          <w:color w:val="2D3696"/>
        </w:rPr>
        <w:t>Boundaries</w:t>
      </w:r>
    </w:p>
    <w:tbl>
      <w:tblPr>
        <w:tblpPr w:leftFromText="141" w:rightFromText="141" w:vertAnchor="text" w:tblpY="1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705"/>
        <w:gridCol w:w="1511"/>
        <w:gridCol w:w="3396"/>
        <w:gridCol w:w="3022"/>
      </w:tblGrid>
      <w:tr w:rsidR="00FE4018" w:rsidRPr="00A54983" w14:paraId="548DBD2B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7AFD915F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5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6CBED568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339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700DE632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Boundary Event</w:t>
            </w:r>
          </w:p>
        </w:tc>
        <w:tc>
          <w:tcPr>
            <w:tcW w:w="302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60451043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A54983" w:rsidRPr="00A54983" w14:paraId="4A10E85D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C9F0ADD" w14:textId="77777777" w:rsidR="00FE4018" w:rsidRPr="00A54983" w:rsidRDefault="00FE4018" w:rsidP="00C450B7">
            <w:pPr>
              <w:widowControl w:val="0"/>
            </w:pPr>
            <w:r w:rsidRPr="00A54983">
              <w:t>{#boundaries}{id}</w:t>
            </w:r>
          </w:p>
        </w:tc>
        <w:tc>
          <w:tcPr>
            <w:tcW w:w="15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C709DDF" w14:textId="77777777" w:rsidR="00FE4018" w:rsidRPr="00A54983" w:rsidRDefault="00FE4018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339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676548D4" w14:textId="77777777" w:rsidR="00FE4018" w:rsidRPr="00A54983" w:rsidRDefault="00FE4018" w:rsidP="00C450B7">
            <w:pPr>
              <w:widowControl w:val="0"/>
            </w:pPr>
            <w:r w:rsidRPr="00A54983">
              <w:t>{boundary}</w:t>
            </w:r>
          </w:p>
        </w:tc>
        <w:tc>
          <w:tcPr>
            <w:tcW w:w="302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3A7DE88" w14:textId="77777777" w:rsidR="00FE4018" w:rsidRPr="00A54983" w:rsidRDefault="00FE4018" w:rsidP="00C450B7">
            <w:pPr>
              <w:widowControl w:val="0"/>
            </w:pPr>
            <w:r w:rsidRPr="00A54983">
              <w:t>{description}</w:t>
            </w:r>
            <w:r w:rsidRPr="00A54983">
              <w:rPr>
                <w:b/>
                <w:bCs/>
              </w:rPr>
              <w:t>{/boundaries}</w:t>
            </w:r>
          </w:p>
        </w:tc>
      </w:tr>
    </w:tbl>
    <w:p w14:paraId="05AF1347" w14:textId="77777777" w:rsidR="00FE4018" w:rsidRPr="00A54983" w:rsidRDefault="00FE4018" w:rsidP="00FE4018">
      <w:pPr>
        <w:pStyle w:val="Tussenkopjecursief"/>
        <w:rPr>
          <w:color w:val="2D3696"/>
        </w:rPr>
      </w:pPr>
      <w:r w:rsidRPr="00A54983">
        <w:rPr>
          <w:color w:val="2D3696"/>
        </w:rPr>
        <w:t>Gateways:</w:t>
      </w:r>
    </w:p>
    <w:tbl>
      <w:tblPr>
        <w:tblpPr w:leftFromText="141" w:rightFromText="141" w:vertAnchor="text" w:tblpY="1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705"/>
        <w:gridCol w:w="1511"/>
        <w:gridCol w:w="3439"/>
        <w:gridCol w:w="2979"/>
      </w:tblGrid>
      <w:tr w:rsidR="00FE4018" w:rsidRPr="00A54983" w14:paraId="04EA8613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288335F4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5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4CB99D18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Question</w:t>
            </w:r>
          </w:p>
        </w:tc>
        <w:tc>
          <w:tcPr>
            <w:tcW w:w="343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07CC7831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Decisions</w:t>
            </w:r>
          </w:p>
        </w:tc>
        <w:tc>
          <w:tcPr>
            <w:tcW w:w="297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4A2B9471" w14:textId="77777777" w:rsidR="00FE4018" w:rsidRPr="00A54983" w:rsidRDefault="00FE4018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FE4018" w:rsidRPr="00A54983" w14:paraId="5B47BC74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34264445" w14:textId="77777777" w:rsidR="00FE4018" w:rsidRPr="00A54983" w:rsidRDefault="00FE4018" w:rsidP="00C450B7">
            <w:pPr>
              <w:widowControl w:val="0"/>
            </w:pPr>
            <w:r w:rsidRPr="00A54983">
              <w:t>{#gateWays}{id}</w:t>
            </w:r>
          </w:p>
        </w:tc>
        <w:tc>
          <w:tcPr>
            <w:tcW w:w="15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3B15DBD7" w14:textId="77777777" w:rsidR="00FE4018" w:rsidRPr="00A54983" w:rsidRDefault="00FE4018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343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509F999A" w14:textId="77777777" w:rsidR="00FE4018" w:rsidRPr="00A54983" w:rsidRDefault="00FE4018" w:rsidP="00C450B7">
            <w:pPr>
              <w:widowControl w:val="0"/>
            </w:pPr>
            <w:r w:rsidRPr="00A54983">
              <w:t>{incoming}</w:t>
            </w:r>
          </w:p>
        </w:tc>
        <w:tc>
          <w:tcPr>
            <w:tcW w:w="297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5D48243" w14:textId="77777777" w:rsidR="00FE4018" w:rsidRPr="00A54983" w:rsidRDefault="00FE4018" w:rsidP="00C450B7">
            <w:pPr>
              <w:widowControl w:val="0"/>
              <w:rPr>
                <w:b/>
                <w:bCs/>
              </w:rPr>
            </w:pPr>
          </w:p>
          <w:p w14:paraId="14960B9A" w14:textId="77777777" w:rsidR="00FE4018" w:rsidRPr="00A54983" w:rsidRDefault="00FE4018" w:rsidP="00C450B7">
            <w:pPr>
              <w:widowControl w:val="0"/>
            </w:pPr>
            <w:r w:rsidRPr="00A54983">
              <w:t>{description}</w:t>
            </w:r>
            <w:r w:rsidRPr="00A54983">
              <w:rPr>
                <w:b/>
                <w:bCs/>
              </w:rPr>
              <w:t>{/ gateWays }</w:t>
            </w:r>
          </w:p>
        </w:tc>
      </w:tr>
    </w:tbl>
    <w:p w14:paraId="7DFED460" w14:textId="1739D6E6" w:rsidR="00F05F00" w:rsidRPr="00A54983" w:rsidRDefault="00F05F00" w:rsidP="00F05F00">
      <w:pPr>
        <w:pStyle w:val="Tussenkopjecursief"/>
        <w:rPr>
          <w:color w:val="2D3696"/>
        </w:rPr>
      </w:pPr>
      <w:r w:rsidRPr="00A54983">
        <w:rPr>
          <w:color w:val="2D3696"/>
        </w:rPr>
        <w:t>All Flow elements:</w:t>
      </w:r>
    </w:p>
    <w:tbl>
      <w:tblPr>
        <w:tblpPr w:leftFromText="141" w:rightFromText="141" w:vertAnchor="text" w:tblpY="1"/>
        <w:tblOverlap w:val="never"/>
        <w:tblW w:w="9634" w:type="dxa"/>
        <w:tblLayout w:type="fixed"/>
        <w:tblLook w:val="04A0" w:firstRow="1" w:lastRow="0" w:firstColumn="1" w:lastColumn="0" w:noHBand="0" w:noVBand="1"/>
      </w:tblPr>
      <w:tblGrid>
        <w:gridCol w:w="1705"/>
        <w:gridCol w:w="1511"/>
        <w:gridCol w:w="6418"/>
      </w:tblGrid>
      <w:tr w:rsidR="00F05F00" w:rsidRPr="00A54983" w14:paraId="07E4BD9F" w14:textId="77777777" w:rsidTr="00B14C11">
        <w:trPr>
          <w:trHeight w:val="338"/>
        </w:trPr>
        <w:tc>
          <w:tcPr>
            <w:tcW w:w="1705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34266009" w14:textId="77777777" w:rsidR="00F05F00" w:rsidRPr="00A54983" w:rsidRDefault="00F05F00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5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3F3F082B" w14:textId="57294058" w:rsidR="00F05F00" w:rsidRPr="00A54983" w:rsidRDefault="00F05F00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641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6700" w:themeFill="accent3"/>
          </w:tcPr>
          <w:p w14:paraId="7931D5D1" w14:textId="77777777" w:rsidR="00F05F00" w:rsidRPr="00A54983" w:rsidRDefault="00F05F00" w:rsidP="00C450B7">
            <w:pPr>
              <w:widowControl w:val="0"/>
              <w:rPr>
                <w:rFonts w:cs="Arial"/>
                <w:b/>
                <w:bCs/>
                <w:color w:val="FFFFFF" w:themeColor="background1"/>
              </w:rPr>
            </w:pPr>
            <w:r w:rsidRPr="00A54983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F05F00" w:rsidRPr="00A54983" w14:paraId="2B76B94C" w14:textId="77777777" w:rsidTr="00B14C11">
        <w:trPr>
          <w:trHeight w:val="677"/>
        </w:trPr>
        <w:tc>
          <w:tcPr>
            <w:tcW w:w="17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6D4B38A1" w14:textId="5410FC87" w:rsidR="00F05F00" w:rsidRPr="00A54983" w:rsidRDefault="00F05F00" w:rsidP="00C450B7">
            <w:pPr>
              <w:widowControl w:val="0"/>
            </w:pPr>
            <w:r w:rsidRPr="00A54983">
              <w:t>{#activities}{id}</w:t>
            </w:r>
          </w:p>
        </w:tc>
        <w:tc>
          <w:tcPr>
            <w:tcW w:w="15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vAlign w:val="center"/>
          </w:tcPr>
          <w:p w14:paraId="79C85758" w14:textId="367DD1FB" w:rsidR="00F05F00" w:rsidRPr="00A54983" w:rsidRDefault="00F05F00" w:rsidP="00C450B7">
            <w:pPr>
              <w:widowControl w:val="0"/>
            </w:pPr>
            <w:r w:rsidRPr="00A54983">
              <w:t>{name}</w:t>
            </w:r>
          </w:p>
        </w:tc>
        <w:tc>
          <w:tcPr>
            <w:tcW w:w="641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604AB51" w14:textId="77777777" w:rsidR="00F05F00" w:rsidRPr="00A54983" w:rsidRDefault="00F05F00" w:rsidP="00C450B7">
            <w:pPr>
              <w:widowControl w:val="0"/>
              <w:rPr>
                <w:b/>
                <w:bCs/>
              </w:rPr>
            </w:pPr>
          </w:p>
          <w:p w14:paraId="3C2D287B" w14:textId="4FB7026D" w:rsidR="00F05F00" w:rsidRPr="00A54983" w:rsidRDefault="00F05F00" w:rsidP="00C450B7">
            <w:pPr>
              <w:widowControl w:val="0"/>
            </w:pPr>
            <w:r w:rsidRPr="00A54983">
              <w:t>{description}{/activites}</w:t>
            </w:r>
          </w:p>
        </w:tc>
      </w:tr>
    </w:tbl>
    <w:p w14:paraId="631F4ED0" w14:textId="38739267" w:rsidR="00FE4018" w:rsidRPr="00F733F3" w:rsidRDefault="00FE4018" w:rsidP="00B14C11"/>
    <w:sectPr w:rsidR="00FE4018" w:rsidRPr="00F733F3" w:rsidSect="00B14C11">
      <w:headerReference w:type="default" r:id="rId13"/>
      <w:footerReference w:type="default" r:id="rId14"/>
      <w:headerReference w:type="first" r:id="rId15"/>
      <w:footerReference w:type="first" r:id="rId16"/>
      <w:pgSz w:w="11906" w:h="16838" w:code="9"/>
      <w:pgMar w:top="1616" w:right="1133" w:bottom="743" w:left="993" w:header="794" w:footer="13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2C068" w14:textId="77777777" w:rsidR="00F838D0" w:rsidRDefault="00F838D0" w:rsidP="00F73F88">
      <w:r>
        <w:separator/>
      </w:r>
    </w:p>
  </w:endnote>
  <w:endnote w:type="continuationSeparator" w:id="0">
    <w:p w14:paraId="1D035F4A" w14:textId="77777777" w:rsidR="00F838D0" w:rsidRDefault="00F838D0" w:rsidP="00F73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">
    <w:altName w:val="Calibri"/>
    <w:charset w:val="00"/>
    <w:family w:val="auto"/>
    <w:pitch w:val="variable"/>
    <w:sig w:usb0="A00000AF" w:usb1="5000004A" w:usb2="00000000" w:usb3="00000000" w:csb0="00000111" w:csb1="00000000"/>
  </w:font>
  <w:font w:name="Myriad for Rabobank">
    <w:altName w:val="Calibri"/>
    <w:charset w:val="00"/>
    <w:family w:val="swiss"/>
    <w:pitch w:val="variable"/>
    <w:sig w:usb0="20000287" w:usb1="00000001" w:usb2="00000000" w:usb3="00000000" w:csb0="0000019F" w:csb1="00000000"/>
    <w:embedRegular r:id="rId1" w:fontKey="{BDFD247B-AFDE-484B-AB65-6128FE77EADB}"/>
    <w:embedBold r:id="rId2" w:fontKey="{25438C30-92F6-4863-B0EC-B0E6B7DFD4BA}"/>
    <w:embedItalic r:id="rId3" w:fontKey="{9F7250E4-92B6-4080-B188-FE91175F01B6}"/>
  </w:font>
  <w:font w:name="Myriad for Rabobank It">
    <w:altName w:val="Calibri"/>
    <w:charset w:val="00"/>
    <w:family w:val="swiss"/>
    <w:pitch w:val="variable"/>
    <w:sig w:usb0="20000287" w:usb1="00000001" w:usb2="00000000" w:usb3="00000000" w:csb0="0000019F" w:csb1="00000000"/>
    <w:embedRegular r:id="rId4" w:fontKey="{CDB90277-EC3F-4A89-9BD3-A207F874C52E}"/>
  </w:font>
  <w:font w:name="Myriad for Rabobank Bd">
    <w:charset w:val="00"/>
    <w:family w:val="swiss"/>
    <w:pitch w:val="variable"/>
    <w:sig w:usb0="20000287" w:usb1="00000001" w:usb2="00000000" w:usb3="00000000" w:csb0="0000019F" w:csb1="00000000"/>
    <w:embedRegular r:id="rId5" w:fontKey="{ABB4D708-32AF-4CB3-B6DC-220B38FC6C3F}"/>
  </w:font>
  <w:font w:name="Myriad for Rabobank Bd It">
    <w:charset w:val="00"/>
    <w:family w:val="swiss"/>
    <w:pitch w:val="variable"/>
    <w:sig w:usb0="20000287" w:usb1="00000001" w:usb2="00000000" w:usb3="00000000" w:csb0="0000019F" w:csb1="00000000"/>
    <w:embedRegular r:id="rId6" w:fontKey="{74E87B2E-5CE8-4D97-838E-0ED373770F14}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Semi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I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4CD8AC7-B3B7-4AE8-A8EE-9C8C3A063683}"/>
  </w:font>
  <w:font w:name="DejaVu Sans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raster"/>
      <w:tblpPr w:leftFromText="181" w:rightFromText="181" w:vertAnchor="text" w:horzAnchor="page" w:tblpX="793" w:tblpY="1"/>
      <w:tblOverlap w:val="never"/>
      <w:tblW w:w="94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47"/>
      <w:gridCol w:w="187"/>
      <w:gridCol w:w="8294"/>
    </w:tblGrid>
    <w:tr w:rsidR="008F2030" w14:paraId="695BE2CC" w14:textId="77777777" w:rsidTr="0027090F">
      <w:tc>
        <w:tcPr>
          <w:tcW w:w="947" w:type="dxa"/>
          <w:vAlign w:val="bottom"/>
        </w:tcPr>
        <w:p w14:paraId="5BFDE6AB" w14:textId="77777777" w:rsidR="008F2030" w:rsidRPr="00BE1B88" w:rsidRDefault="008F2030" w:rsidP="008F2030">
          <w:pPr>
            <w:pStyle w:val="Normal-Footer"/>
            <w:spacing w:line="200" w:lineRule="atLeast"/>
            <w:jc w:val="right"/>
          </w:pPr>
          <w:r w:rsidRPr="00BE1B88">
            <w:fldChar w:fldCharType="begin"/>
          </w:r>
          <w:r w:rsidRPr="00BE1B88">
            <w:instrText xml:space="preserve"> PAGE   \* MERGEFORMAT </w:instrText>
          </w:r>
          <w:r w:rsidRPr="00BE1B88">
            <w:fldChar w:fldCharType="separate"/>
          </w:r>
          <w:r>
            <w:t>1</w:t>
          </w:r>
          <w:r w:rsidRPr="00BE1B88">
            <w:fldChar w:fldCharType="end"/>
          </w:r>
          <w:r w:rsidRPr="00BE1B88">
            <w:t>/</w:t>
          </w:r>
          <w:fldSimple w:instr=" NUMPAGES   \* MERGEFORMAT ">
            <w:r>
              <w:t>1</w:t>
            </w:r>
          </w:fldSimple>
        </w:p>
      </w:tc>
      <w:tc>
        <w:tcPr>
          <w:tcW w:w="187" w:type="dxa"/>
        </w:tcPr>
        <w:p w14:paraId="36871F6A" w14:textId="77777777" w:rsidR="008F2030" w:rsidRDefault="008F2030" w:rsidP="008F2030">
          <w:pPr>
            <w:pStyle w:val="Normal-Footer"/>
            <w:spacing w:line="200" w:lineRule="atLeast"/>
          </w:pPr>
        </w:p>
      </w:tc>
      <w:tc>
        <w:tcPr>
          <w:tcW w:w="8294" w:type="dxa"/>
          <w:vAlign w:val="bottom"/>
        </w:tcPr>
        <w:p w14:paraId="78CCF18F" w14:textId="77777777" w:rsidR="008F2030" w:rsidRPr="00BE1B88" w:rsidRDefault="008F2030" w:rsidP="008F2030">
          <w:pPr>
            <w:pStyle w:val="Normal-Footer"/>
            <w:spacing w:line="200" w:lineRule="atLeast"/>
          </w:pPr>
          <w:r w:rsidRPr="00BE1B88">
            <w:t>| Coöperatieve Rabobank UA located in Amsterdam +30046259</w:t>
          </w:r>
        </w:p>
      </w:tc>
    </w:tr>
  </w:tbl>
  <w:p w14:paraId="0518A306" w14:textId="77777777" w:rsidR="008F2030" w:rsidRPr="00003CBD" w:rsidRDefault="008F2030" w:rsidP="008F2030">
    <w:pPr>
      <w:pStyle w:val="Normal-Footer"/>
      <w:rPr>
        <w:lang w:val="nl-N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raster"/>
      <w:tblpPr w:leftFromText="181" w:rightFromText="181" w:vertAnchor="text" w:horzAnchor="page" w:tblpX="793" w:tblpY="1"/>
      <w:tblOverlap w:val="never"/>
      <w:tblW w:w="94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47"/>
      <w:gridCol w:w="187"/>
      <w:gridCol w:w="8294"/>
    </w:tblGrid>
    <w:tr w:rsidR="00F05F00" w14:paraId="05537C00" w14:textId="77777777" w:rsidTr="00C450B7">
      <w:tc>
        <w:tcPr>
          <w:tcW w:w="947" w:type="dxa"/>
          <w:vAlign w:val="bottom"/>
        </w:tcPr>
        <w:p w14:paraId="1DB8ABC6" w14:textId="77777777" w:rsidR="00F05F00" w:rsidRPr="00BE1B88" w:rsidRDefault="00F05F00" w:rsidP="00F05F00">
          <w:pPr>
            <w:pStyle w:val="Normal-Footer"/>
            <w:spacing w:line="200" w:lineRule="atLeast"/>
            <w:jc w:val="right"/>
          </w:pPr>
          <w:r w:rsidRPr="00BE1B88">
            <w:fldChar w:fldCharType="begin"/>
          </w:r>
          <w:r w:rsidRPr="00BE1B88">
            <w:instrText xml:space="preserve"> PAGE   \* MERGEFORMAT </w:instrText>
          </w:r>
          <w:r w:rsidRPr="00BE1B88">
            <w:fldChar w:fldCharType="separate"/>
          </w:r>
          <w:r>
            <w:t>2</w:t>
          </w:r>
          <w:r w:rsidRPr="00BE1B88">
            <w:fldChar w:fldCharType="end"/>
          </w:r>
          <w:r w:rsidRPr="00BE1B88">
            <w:t>/</w:t>
          </w:r>
          <w:fldSimple w:instr=" NUMPAGES   \* MERGEFORMAT ">
            <w:r>
              <w:t>2</w:t>
            </w:r>
          </w:fldSimple>
        </w:p>
      </w:tc>
      <w:tc>
        <w:tcPr>
          <w:tcW w:w="187" w:type="dxa"/>
        </w:tcPr>
        <w:p w14:paraId="50A29B8D" w14:textId="77777777" w:rsidR="00F05F00" w:rsidRDefault="00F05F00" w:rsidP="00F05F00">
          <w:pPr>
            <w:pStyle w:val="Normal-Footer"/>
            <w:spacing w:line="200" w:lineRule="atLeast"/>
          </w:pPr>
        </w:p>
      </w:tc>
      <w:tc>
        <w:tcPr>
          <w:tcW w:w="8294" w:type="dxa"/>
          <w:vAlign w:val="bottom"/>
        </w:tcPr>
        <w:p w14:paraId="09365B26" w14:textId="77777777" w:rsidR="00F05F00" w:rsidRPr="00BE1B88" w:rsidRDefault="00F05F00" w:rsidP="00F05F00">
          <w:pPr>
            <w:pStyle w:val="Normal-Footer"/>
            <w:spacing w:line="200" w:lineRule="atLeast"/>
          </w:pPr>
          <w:r w:rsidRPr="00BE1B88">
            <w:t>| Coöperatieve Rabobank UA located in Amsterdam +30046259</w:t>
          </w:r>
        </w:p>
      </w:tc>
    </w:tr>
  </w:tbl>
  <w:p w14:paraId="27B13981" w14:textId="77777777" w:rsidR="00F05F00" w:rsidRDefault="00F05F0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FE394" w14:textId="77777777" w:rsidR="00F838D0" w:rsidRDefault="00F838D0" w:rsidP="00F73F88">
      <w:r>
        <w:separator/>
      </w:r>
    </w:p>
  </w:footnote>
  <w:footnote w:type="continuationSeparator" w:id="0">
    <w:p w14:paraId="5D921864" w14:textId="77777777" w:rsidR="00F838D0" w:rsidRDefault="00F838D0" w:rsidP="00F73F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231"/>
    </w:tblGrid>
    <w:tr w:rsidR="004D573B" w14:paraId="4A8188F4" w14:textId="77777777" w:rsidTr="0027090F">
      <w:trPr>
        <w:trHeight w:val="567"/>
      </w:trPr>
      <w:tc>
        <w:tcPr>
          <w:tcW w:w="9231" w:type="dxa"/>
        </w:tcPr>
        <w:p w14:paraId="063C186C" w14:textId="77777777" w:rsidR="004D573B" w:rsidRPr="007531CD" w:rsidRDefault="004D573B" w:rsidP="004D573B">
          <w:pPr>
            <w:pStyle w:val="Koptekst"/>
            <w:spacing w:line="240" w:lineRule="atLeast"/>
            <w:rPr>
              <w:sz w:val="16"/>
              <w:szCs w:val="18"/>
            </w:rPr>
          </w:pPr>
        </w:p>
      </w:tc>
    </w:tr>
  </w:tbl>
  <w:p w14:paraId="666FC870" w14:textId="77777777" w:rsidR="004D573B" w:rsidRDefault="004D573B" w:rsidP="004D573B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F9D3F" w14:textId="77777777" w:rsidR="00E51446" w:rsidRPr="005E6B4D" w:rsidRDefault="00E51446" w:rsidP="00E51446">
    <w:r>
      <w:rPr>
        <w:noProof/>
      </w:rPr>
      <w:drawing>
        <wp:anchor distT="0" distB="0" distL="114300" distR="114300" simplePos="0" relativeHeight="251658240" behindDoc="1" locked="0" layoutInCell="1" allowOverlap="1" wp14:anchorId="7E8B3D80" wp14:editId="3EC353CE">
          <wp:simplePos x="0" y="0"/>
          <wp:positionH relativeFrom="column">
            <wp:posOffset>4219575</wp:posOffset>
          </wp:positionH>
          <wp:positionV relativeFrom="page">
            <wp:posOffset>398780</wp:posOffset>
          </wp:positionV>
          <wp:extent cx="1630680" cy="437515"/>
          <wp:effectExtent l="0" t="0" r="7620" b="635"/>
          <wp:wrapNone/>
          <wp:docPr id="1884578634" name="Picture 1071301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0680" cy="437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F4530"/>
    <w:multiLevelType w:val="hybridMultilevel"/>
    <w:tmpl w:val="0290859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F259B"/>
    <w:multiLevelType w:val="multilevel"/>
    <w:tmpl w:val="1F3C8730"/>
    <w:lvl w:ilvl="0">
      <w:start w:val="1"/>
      <w:numFmt w:val="bullet"/>
      <w:lvlText w:val="•"/>
      <w:lvlJc w:val="left"/>
      <w:pPr>
        <w:ind w:left="720" w:hanging="360"/>
      </w:pPr>
      <w:rPr>
        <w:rFonts w:ascii="Myriad" w:hAnsi="Myriad" w:hint="default"/>
        <w:color w:val="0058FF" w:themeColor="accent1"/>
      </w:rPr>
    </w:lvl>
    <w:lvl w:ilvl="1">
      <w:start w:val="1"/>
      <w:numFmt w:val="bullet"/>
      <w:lvlText w:val="•"/>
      <w:lvlJc w:val="left"/>
      <w:pPr>
        <w:ind w:left="397" w:hanging="199"/>
      </w:pPr>
      <w:rPr>
        <w:rFonts w:ascii="Myriad" w:hAnsi="Myriad" w:hint="default"/>
        <w:color w:val="0058FF" w:themeColor="accent1"/>
        <w:u w:color="0058FF" w:themeColor="accent1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03DEB"/>
    <w:multiLevelType w:val="multilevel"/>
    <w:tmpl w:val="E48E9E20"/>
    <w:lvl w:ilvl="0">
      <w:start w:val="1"/>
      <w:numFmt w:val="decimal"/>
      <w:pStyle w:val="Numbering"/>
      <w:lvlText w:val="%1."/>
      <w:lvlJc w:val="left"/>
      <w:pPr>
        <w:ind w:left="360" w:hanging="360"/>
      </w:pPr>
      <w:rPr>
        <w:rFonts w:hint="default"/>
        <w:color w:val="0058FF" w:themeColor="accent1"/>
      </w:rPr>
    </w:lvl>
    <w:lvl w:ilvl="1">
      <w:start w:val="1"/>
      <w:numFmt w:val="lowerLetter"/>
      <w:lvlText w:val="%2."/>
      <w:lvlJc w:val="left"/>
      <w:pPr>
        <w:ind w:left="510" w:firstLine="57"/>
      </w:pPr>
      <w:rPr>
        <w:rFonts w:hint="default"/>
        <w:color w:val="0058FF" w:themeColor="accent1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2445E1B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CC158C6"/>
    <w:multiLevelType w:val="multilevel"/>
    <w:tmpl w:val="EB940E06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18769D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47E4E15"/>
    <w:multiLevelType w:val="multilevel"/>
    <w:tmpl w:val="8020E096"/>
    <w:lvl w:ilvl="0">
      <w:start w:val="1"/>
      <w:numFmt w:val="bullet"/>
      <w:pStyle w:val="Bullets"/>
      <w:lvlText w:val="•"/>
      <w:lvlJc w:val="left"/>
      <w:pPr>
        <w:ind w:left="204" w:hanging="204"/>
      </w:pPr>
      <w:rPr>
        <w:rFonts w:ascii="Myriad for Rabobank" w:hAnsi="Myriad for Rabobank" w:hint="default"/>
        <w:color w:val="0058FF" w:themeColor="accent1"/>
      </w:rPr>
    </w:lvl>
    <w:lvl w:ilvl="1">
      <w:start w:val="1"/>
      <w:numFmt w:val="bullet"/>
      <w:lvlText w:val="•"/>
      <w:lvlJc w:val="left"/>
      <w:pPr>
        <w:ind w:left="510" w:firstLine="57"/>
      </w:pPr>
      <w:rPr>
        <w:rFonts w:ascii="Myriad for Rabobank" w:hAnsi="Myriad for Rabobank" w:hint="default"/>
        <w:color w:val="0058FF" w:themeColor="accent1"/>
        <w:u w:color="0058FF" w:themeColor="accent1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F43E46"/>
    <w:multiLevelType w:val="hybridMultilevel"/>
    <w:tmpl w:val="DCFC73DE"/>
    <w:lvl w:ilvl="0" w:tplc="ABC672BA">
      <w:numFmt w:val="bullet"/>
      <w:lvlText w:val="•"/>
      <w:lvlJc w:val="left"/>
      <w:pPr>
        <w:ind w:left="720" w:hanging="360"/>
      </w:pPr>
      <w:rPr>
        <w:rFonts w:ascii="Myriad" w:eastAsiaTheme="minorHAnsi" w:hAnsi="Myriad" w:cstheme="minorBidi" w:hint="default"/>
        <w:color w:val="0058FF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797826">
    <w:abstractNumId w:val="3"/>
  </w:num>
  <w:num w:numId="2" w16cid:durableId="713039911">
    <w:abstractNumId w:val="6"/>
  </w:num>
  <w:num w:numId="3" w16cid:durableId="1327635867">
    <w:abstractNumId w:val="7"/>
  </w:num>
  <w:num w:numId="4" w16cid:durableId="877545065">
    <w:abstractNumId w:val="2"/>
  </w:num>
  <w:num w:numId="5" w16cid:durableId="117990939">
    <w:abstractNumId w:val="1"/>
  </w:num>
  <w:num w:numId="6" w16cid:durableId="14250337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6215418">
    <w:abstractNumId w:val="6"/>
  </w:num>
  <w:num w:numId="8" w16cid:durableId="1113405374">
    <w:abstractNumId w:val="2"/>
  </w:num>
  <w:num w:numId="9" w16cid:durableId="23989607">
    <w:abstractNumId w:val="5"/>
  </w:num>
  <w:num w:numId="10" w16cid:durableId="1981035658">
    <w:abstractNumId w:val="4"/>
  </w:num>
  <w:num w:numId="11" w16cid:durableId="2126583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FA9"/>
    <w:rsid w:val="000026AE"/>
    <w:rsid w:val="00003CBD"/>
    <w:rsid w:val="00013F9B"/>
    <w:rsid w:val="00014570"/>
    <w:rsid w:val="00020301"/>
    <w:rsid w:val="0002532E"/>
    <w:rsid w:val="000273DD"/>
    <w:rsid w:val="00027ED1"/>
    <w:rsid w:val="00034715"/>
    <w:rsid w:val="00043245"/>
    <w:rsid w:val="0004474D"/>
    <w:rsid w:val="00055FD5"/>
    <w:rsid w:val="0006454B"/>
    <w:rsid w:val="00075FEB"/>
    <w:rsid w:val="00092FF2"/>
    <w:rsid w:val="000A1C40"/>
    <w:rsid w:val="000A1F45"/>
    <w:rsid w:val="000A5A5D"/>
    <w:rsid w:val="000B0DB2"/>
    <w:rsid w:val="000C79CA"/>
    <w:rsid w:val="000E0853"/>
    <w:rsid w:val="000E09F5"/>
    <w:rsid w:val="000E0C5F"/>
    <w:rsid w:val="000E3652"/>
    <w:rsid w:val="000E5BEA"/>
    <w:rsid w:val="000E76B3"/>
    <w:rsid w:val="000F2343"/>
    <w:rsid w:val="000F2693"/>
    <w:rsid w:val="000F625C"/>
    <w:rsid w:val="001022B8"/>
    <w:rsid w:val="001056C3"/>
    <w:rsid w:val="00105A47"/>
    <w:rsid w:val="00106B62"/>
    <w:rsid w:val="001079B4"/>
    <w:rsid w:val="0012594E"/>
    <w:rsid w:val="00132A2D"/>
    <w:rsid w:val="00137FC2"/>
    <w:rsid w:val="00140519"/>
    <w:rsid w:val="00140B29"/>
    <w:rsid w:val="0014296D"/>
    <w:rsid w:val="00143A67"/>
    <w:rsid w:val="00151C39"/>
    <w:rsid w:val="00152000"/>
    <w:rsid w:val="00152AA5"/>
    <w:rsid w:val="00191A16"/>
    <w:rsid w:val="00191A7A"/>
    <w:rsid w:val="001923A9"/>
    <w:rsid w:val="00192506"/>
    <w:rsid w:val="00197F98"/>
    <w:rsid w:val="001A07B6"/>
    <w:rsid w:val="001A6F1C"/>
    <w:rsid w:val="001A7C4E"/>
    <w:rsid w:val="001B1C79"/>
    <w:rsid w:val="001B214E"/>
    <w:rsid w:val="001C00A0"/>
    <w:rsid w:val="001C0BC0"/>
    <w:rsid w:val="001C6FF6"/>
    <w:rsid w:val="001C719A"/>
    <w:rsid w:val="001D2FA7"/>
    <w:rsid w:val="001D6451"/>
    <w:rsid w:val="001F1BEC"/>
    <w:rsid w:val="001F4A6E"/>
    <w:rsid w:val="001F5BD1"/>
    <w:rsid w:val="00204EC8"/>
    <w:rsid w:val="002052D5"/>
    <w:rsid w:val="002063E9"/>
    <w:rsid w:val="0021020C"/>
    <w:rsid w:val="0021522B"/>
    <w:rsid w:val="00216906"/>
    <w:rsid w:val="00220C65"/>
    <w:rsid w:val="00222BB4"/>
    <w:rsid w:val="00225927"/>
    <w:rsid w:val="00227FA7"/>
    <w:rsid w:val="00240FFE"/>
    <w:rsid w:val="00250317"/>
    <w:rsid w:val="00280CCB"/>
    <w:rsid w:val="0028461B"/>
    <w:rsid w:val="002853F0"/>
    <w:rsid w:val="00290E25"/>
    <w:rsid w:val="002A075A"/>
    <w:rsid w:val="002A38CF"/>
    <w:rsid w:val="002A63CC"/>
    <w:rsid w:val="002B00E4"/>
    <w:rsid w:val="002B0F0C"/>
    <w:rsid w:val="002B644C"/>
    <w:rsid w:val="002B662B"/>
    <w:rsid w:val="002D3D34"/>
    <w:rsid w:val="002D5803"/>
    <w:rsid w:val="002D7E48"/>
    <w:rsid w:val="002E7D23"/>
    <w:rsid w:val="002F09FB"/>
    <w:rsid w:val="00304B7F"/>
    <w:rsid w:val="00305674"/>
    <w:rsid w:val="003107F8"/>
    <w:rsid w:val="003239B2"/>
    <w:rsid w:val="0033091E"/>
    <w:rsid w:val="0033112C"/>
    <w:rsid w:val="003420CF"/>
    <w:rsid w:val="0034709B"/>
    <w:rsid w:val="00347E8B"/>
    <w:rsid w:val="00351BFC"/>
    <w:rsid w:val="00352140"/>
    <w:rsid w:val="003525BB"/>
    <w:rsid w:val="00371536"/>
    <w:rsid w:val="00374A5A"/>
    <w:rsid w:val="00380CEA"/>
    <w:rsid w:val="0038666E"/>
    <w:rsid w:val="00386C90"/>
    <w:rsid w:val="003902A5"/>
    <w:rsid w:val="00390E3E"/>
    <w:rsid w:val="00391980"/>
    <w:rsid w:val="00391BFB"/>
    <w:rsid w:val="00394F6F"/>
    <w:rsid w:val="003A0663"/>
    <w:rsid w:val="003A2132"/>
    <w:rsid w:val="003A5F3B"/>
    <w:rsid w:val="003A7D14"/>
    <w:rsid w:val="003C08FD"/>
    <w:rsid w:val="003C38A2"/>
    <w:rsid w:val="003C435E"/>
    <w:rsid w:val="003C6A70"/>
    <w:rsid w:val="003C7AD5"/>
    <w:rsid w:val="003E6C66"/>
    <w:rsid w:val="003F0138"/>
    <w:rsid w:val="003F2D6F"/>
    <w:rsid w:val="003F66A1"/>
    <w:rsid w:val="003F70AE"/>
    <w:rsid w:val="004027CE"/>
    <w:rsid w:val="00405186"/>
    <w:rsid w:val="00405570"/>
    <w:rsid w:val="004066E5"/>
    <w:rsid w:val="00412626"/>
    <w:rsid w:val="004167F1"/>
    <w:rsid w:val="0042581F"/>
    <w:rsid w:val="00432432"/>
    <w:rsid w:val="004325DB"/>
    <w:rsid w:val="0043763E"/>
    <w:rsid w:val="00446539"/>
    <w:rsid w:val="00451FD5"/>
    <w:rsid w:val="00452391"/>
    <w:rsid w:val="00457639"/>
    <w:rsid w:val="004613BD"/>
    <w:rsid w:val="0046356D"/>
    <w:rsid w:val="00466C26"/>
    <w:rsid w:val="00480B99"/>
    <w:rsid w:val="00481D4F"/>
    <w:rsid w:val="00483A4D"/>
    <w:rsid w:val="00483CAD"/>
    <w:rsid w:val="00490FE2"/>
    <w:rsid w:val="004C1187"/>
    <w:rsid w:val="004C1A68"/>
    <w:rsid w:val="004C736B"/>
    <w:rsid w:val="004D573B"/>
    <w:rsid w:val="004D5815"/>
    <w:rsid w:val="004D621D"/>
    <w:rsid w:val="004E5CF5"/>
    <w:rsid w:val="004E69E8"/>
    <w:rsid w:val="004E7E78"/>
    <w:rsid w:val="004F19AA"/>
    <w:rsid w:val="004F2C8A"/>
    <w:rsid w:val="004F7D2D"/>
    <w:rsid w:val="005034A8"/>
    <w:rsid w:val="00512135"/>
    <w:rsid w:val="005230DB"/>
    <w:rsid w:val="00524CB5"/>
    <w:rsid w:val="00525098"/>
    <w:rsid w:val="00526827"/>
    <w:rsid w:val="00537D34"/>
    <w:rsid w:val="00542DB9"/>
    <w:rsid w:val="00543521"/>
    <w:rsid w:val="00553350"/>
    <w:rsid w:val="005546B5"/>
    <w:rsid w:val="005619F9"/>
    <w:rsid w:val="00561F0D"/>
    <w:rsid w:val="00564259"/>
    <w:rsid w:val="00567F45"/>
    <w:rsid w:val="005748C0"/>
    <w:rsid w:val="005750FE"/>
    <w:rsid w:val="0058127A"/>
    <w:rsid w:val="00581684"/>
    <w:rsid w:val="005828BC"/>
    <w:rsid w:val="0058341A"/>
    <w:rsid w:val="005A0F22"/>
    <w:rsid w:val="005A23FA"/>
    <w:rsid w:val="005A4E72"/>
    <w:rsid w:val="005A5E37"/>
    <w:rsid w:val="005A7303"/>
    <w:rsid w:val="005A731D"/>
    <w:rsid w:val="005B1D4B"/>
    <w:rsid w:val="005B1F4C"/>
    <w:rsid w:val="005B1FBD"/>
    <w:rsid w:val="005B2729"/>
    <w:rsid w:val="005B27E2"/>
    <w:rsid w:val="005B2E6C"/>
    <w:rsid w:val="005B3667"/>
    <w:rsid w:val="005B59AF"/>
    <w:rsid w:val="005B7258"/>
    <w:rsid w:val="005C3DD6"/>
    <w:rsid w:val="005D2D59"/>
    <w:rsid w:val="005D4F46"/>
    <w:rsid w:val="005D503A"/>
    <w:rsid w:val="005D75ED"/>
    <w:rsid w:val="005D7AB9"/>
    <w:rsid w:val="005E2479"/>
    <w:rsid w:val="005E573C"/>
    <w:rsid w:val="005E6B4D"/>
    <w:rsid w:val="005F3D06"/>
    <w:rsid w:val="00602FBC"/>
    <w:rsid w:val="006066AB"/>
    <w:rsid w:val="00606824"/>
    <w:rsid w:val="00613E9B"/>
    <w:rsid w:val="006149AB"/>
    <w:rsid w:val="00626D5C"/>
    <w:rsid w:val="00632834"/>
    <w:rsid w:val="00632868"/>
    <w:rsid w:val="00643C0F"/>
    <w:rsid w:val="006447C4"/>
    <w:rsid w:val="00644A9A"/>
    <w:rsid w:val="00646A37"/>
    <w:rsid w:val="006500F1"/>
    <w:rsid w:val="00651042"/>
    <w:rsid w:val="006517D7"/>
    <w:rsid w:val="006553C8"/>
    <w:rsid w:val="00661DAB"/>
    <w:rsid w:val="00661E02"/>
    <w:rsid w:val="00662AB6"/>
    <w:rsid w:val="00663D82"/>
    <w:rsid w:val="00670F4D"/>
    <w:rsid w:val="00675F2B"/>
    <w:rsid w:val="0067685F"/>
    <w:rsid w:val="00676C3E"/>
    <w:rsid w:val="00680409"/>
    <w:rsid w:val="006824E7"/>
    <w:rsid w:val="00683216"/>
    <w:rsid w:val="00684732"/>
    <w:rsid w:val="00685AF4"/>
    <w:rsid w:val="0069759F"/>
    <w:rsid w:val="006A3F4D"/>
    <w:rsid w:val="006A4313"/>
    <w:rsid w:val="006A5AF7"/>
    <w:rsid w:val="006C12FF"/>
    <w:rsid w:val="006C440D"/>
    <w:rsid w:val="006D375D"/>
    <w:rsid w:val="006D4B2D"/>
    <w:rsid w:val="006D5704"/>
    <w:rsid w:val="006E3389"/>
    <w:rsid w:val="006E3777"/>
    <w:rsid w:val="006F2DAF"/>
    <w:rsid w:val="006F587A"/>
    <w:rsid w:val="00701D73"/>
    <w:rsid w:val="00701E6B"/>
    <w:rsid w:val="0070457E"/>
    <w:rsid w:val="007122C1"/>
    <w:rsid w:val="007155C7"/>
    <w:rsid w:val="00716F0F"/>
    <w:rsid w:val="00722452"/>
    <w:rsid w:val="007226B2"/>
    <w:rsid w:val="00723F7B"/>
    <w:rsid w:val="00724E38"/>
    <w:rsid w:val="00734FA9"/>
    <w:rsid w:val="00741D4F"/>
    <w:rsid w:val="0074287A"/>
    <w:rsid w:val="00752936"/>
    <w:rsid w:val="007531CD"/>
    <w:rsid w:val="00754EBA"/>
    <w:rsid w:val="0075552F"/>
    <w:rsid w:val="00756C2E"/>
    <w:rsid w:val="00757759"/>
    <w:rsid w:val="00761A54"/>
    <w:rsid w:val="00762670"/>
    <w:rsid w:val="0076635B"/>
    <w:rsid w:val="00767858"/>
    <w:rsid w:val="007730DC"/>
    <w:rsid w:val="00776DA4"/>
    <w:rsid w:val="00787621"/>
    <w:rsid w:val="007917A0"/>
    <w:rsid w:val="00791A10"/>
    <w:rsid w:val="00794DF8"/>
    <w:rsid w:val="00796226"/>
    <w:rsid w:val="0079722E"/>
    <w:rsid w:val="0079787F"/>
    <w:rsid w:val="007A06C2"/>
    <w:rsid w:val="007A5A01"/>
    <w:rsid w:val="007A69EC"/>
    <w:rsid w:val="007B0AD3"/>
    <w:rsid w:val="007B65D0"/>
    <w:rsid w:val="007B7E40"/>
    <w:rsid w:val="007C004B"/>
    <w:rsid w:val="007C042A"/>
    <w:rsid w:val="007C12A5"/>
    <w:rsid w:val="007C22F2"/>
    <w:rsid w:val="007D0480"/>
    <w:rsid w:val="007D1B59"/>
    <w:rsid w:val="007D4141"/>
    <w:rsid w:val="007D41A6"/>
    <w:rsid w:val="007D5CAE"/>
    <w:rsid w:val="007D7339"/>
    <w:rsid w:val="007E1B00"/>
    <w:rsid w:val="007E2BDD"/>
    <w:rsid w:val="007E5A31"/>
    <w:rsid w:val="007E6DEF"/>
    <w:rsid w:val="007F26F3"/>
    <w:rsid w:val="007F42A8"/>
    <w:rsid w:val="007F497E"/>
    <w:rsid w:val="00802890"/>
    <w:rsid w:val="008054C1"/>
    <w:rsid w:val="008064EC"/>
    <w:rsid w:val="008143BB"/>
    <w:rsid w:val="00814C56"/>
    <w:rsid w:val="00815C9D"/>
    <w:rsid w:val="008226C5"/>
    <w:rsid w:val="008252A8"/>
    <w:rsid w:val="008272AD"/>
    <w:rsid w:val="00834375"/>
    <w:rsid w:val="008370B7"/>
    <w:rsid w:val="00840DEB"/>
    <w:rsid w:val="008431EF"/>
    <w:rsid w:val="00843B58"/>
    <w:rsid w:val="008442B6"/>
    <w:rsid w:val="00844F77"/>
    <w:rsid w:val="00847700"/>
    <w:rsid w:val="00854B7C"/>
    <w:rsid w:val="00856F6F"/>
    <w:rsid w:val="00860C6A"/>
    <w:rsid w:val="00863A0E"/>
    <w:rsid w:val="0086549B"/>
    <w:rsid w:val="00865E67"/>
    <w:rsid w:val="008660B4"/>
    <w:rsid w:val="00877068"/>
    <w:rsid w:val="00877A1D"/>
    <w:rsid w:val="0088247D"/>
    <w:rsid w:val="00885C6B"/>
    <w:rsid w:val="008929AF"/>
    <w:rsid w:val="00893900"/>
    <w:rsid w:val="008A41DE"/>
    <w:rsid w:val="008A4541"/>
    <w:rsid w:val="008A639A"/>
    <w:rsid w:val="008B1581"/>
    <w:rsid w:val="008B4658"/>
    <w:rsid w:val="008B7490"/>
    <w:rsid w:val="008C2F10"/>
    <w:rsid w:val="008C3806"/>
    <w:rsid w:val="008C3EBC"/>
    <w:rsid w:val="008C45F4"/>
    <w:rsid w:val="008C516A"/>
    <w:rsid w:val="008C6FA5"/>
    <w:rsid w:val="008C733F"/>
    <w:rsid w:val="008D5F74"/>
    <w:rsid w:val="008E13D9"/>
    <w:rsid w:val="008E4972"/>
    <w:rsid w:val="008E4EB5"/>
    <w:rsid w:val="008E5493"/>
    <w:rsid w:val="008E7D0C"/>
    <w:rsid w:val="008F029F"/>
    <w:rsid w:val="008F2030"/>
    <w:rsid w:val="008F75C9"/>
    <w:rsid w:val="00902630"/>
    <w:rsid w:val="00905980"/>
    <w:rsid w:val="00907631"/>
    <w:rsid w:val="00911281"/>
    <w:rsid w:val="00914D83"/>
    <w:rsid w:val="00914DB4"/>
    <w:rsid w:val="00915F17"/>
    <w:rsid w:val="00917905"/>
    <w:rsid w:val="00923F4B"/>
    <w:rsid w:val="0093521D"/>
    <w:rsid w:val="00942192"/>
    <w:rsid w:val="00942B8C"/>
    <w:rsid w:val="0096210A"/>
    <w:rsid w:val="009719C3"/>
    <w:rsid w:val="00972126"/>
    <w:rsid w:val="0097396A"/>
    <w:rsid w:val="00981642"/>
    <w:rsid w:val="0098767D"/>
    <w:rsid w:val="00990CE4"/>
    <w:rsid w:val="009950F0"/>
    <w:rsid w:val="00995FEF"/>
    <w:rsid w:val="009A0E01"/>
    <w:rsid w:val="009A2B7D"/>
    <w:rsid w:val="009A2B8A"/>
    <w:rsid w:val="009B06F7"/>
    <w:rsid w:val="009B2A17"/>
    <w:rsid w:val="009B41A5"/>
    <w:rsid w:val="009B5EC3"/>
    <w:rsid w:val="009B76FB"/>
    <w:rsid w:val="009D079C"/>
    <w:rsid w:val="009D0E2D"/>
    <w:rsid w:val="009D184C"/>
    <w:rsid w:val="009D38DA"/>
    <w:rsid w:val="009E08BC"/>
    <w:rsid w:val="009E13F3"/>
    <w:rsid w:val="009F7E57"/>
    <w:rsid w:val="00A01189"/>
    <w:rsid w:val="00A01AD8"/>
    <w:rsid w:val="00A06C54"/>
    <w:rsid w:val="00A06EB4"/>
    <w:rsid w:val="00A10514"/>
    <w:rsid w:val="00A110C9"/>
    <w:rsid w:val="00A11B3E"/>
    <w:rsid w:val="00A1496A"/>
    <w:rsid w:val="00A156C1"/>
    <w:rsid w:val="00A1726F"/>
    <w:rsid w:val="00A24E15"/>
    <w:rsid w:val="00A27E2B"/>
    <w:rsid w:val="00A31E0D"/>
    <w:rsid w:val="00A335A7"/>
    <w:rsid w:val="00A358CA"/>
    <w:rsid w:val="00A37A9F"/>
    <w:rsid w:val="00A42CB2"/>
    <w:rsid w:val="00A5050D"/>
    <w:rsid w:val="00A54983"/>
    <w:rsid w:val="00A57DB2"/>
    <w:rsid w:val="00A64C5A"/>
    <w:rsid w:val="00A7253D"/>
    <w:rsid w:val="00A804AF"/>
    <w:rsid w:val="00A81DE8"/>
    <w:rsid w:val="00A8571F"/>
    <w:rsid w:val="00A87A92"/>
    <w:rsid w:val="00A92A3D"/>
    <w:rsid w:val="00A947EE"/>
    <w:rsid w:val="00A97E05"/>
    <w:rsid w:val="00AA1188"/>
    <w:rsid w:val="00AA2680"/>
    <w:rsid w:val="00AA547D"/>
    <w:rsid w:val="00AA71EF"/>
    <w:rsid w:val="00AB3604"/>
    <w:rsid w:val="00AB38F5"/>
    <w:rsid w:val="00AB4F60"/>
    <w:rsid w:val="00AB67DF"/>
    <w:rsid w:val="00AC1B9F"/>
    <w:rsid w:val="00AC34C6"/>
    <w:rsid w:val="00AC4A6F"/>
    <w:rsid w:val="00AD01C6"/>
    <w:rsid w:val="00AE78A0"/>
    <w:rsid w:val="00AF6C76"/>
    <w:rsid w:val="00B00065"/>
    <w:rsid w:val="00B01250"/>
    <w:rsid w:val="00B01EE8"/>
    <w:rsid w:val="00B025F2"/>
    <w:rsid w:val="00B059DE"/>
    <w:rsid w:val="00B102EC"/>
    <w:rsid w:val="00B10625"/>
    <w:rsid w:val="00B14C11"/>
    <w:rsid w:val="00B15B92"/>
    <w:rsid w:val="00B15BF9"/>
    <w:rsid w:val="00B15C24"/>
    <w:rsid w:val="00B16BA5"/>
    <w:rsid w:val="00B17F91"/>
    <w:rsid w:val="00B25D37"/>
    <w:rsid w:val="00B321FF"/>
    <w:rsid w:val="00B343E4"/>
    <w:rsid w:val="00B36693"/>
    <w:rsid w:val="00B371C4"/>
    <w:rsid w:val="00B413C4"/>
    <w:rsid w:val="00B463D1"/>
    <w:rsid w:val="00B47B8C"/>
    <w:rsid w:val="00B5153B"/>
    <w:rsid w:val="00B53921"/>
    <w:rsid w:val="00B61731"/>
    <w:rsid w:val="00B62678"/>
    <w:rsid w:val="00B66E1E"/>
    <w:rsid w:val="00B760C4"/>
    <w:rsid w:val="00B76569"/>
    <w:rsid w:val="00B766C9"/>
    <w:rsid w:val="00B80CEB"/>
    <w:rsid w:val="00B8191A"/>
    <w:rsid w:val="00B82B49"/>
    <w:rsid w:val="00B85B19"/>
    <w:rsid w:val="00B921EF"/>
    <w:rsid w:val="00BA1A7A"/>
    <w:rsid w:val="00BB01CB"/>
    <w:rsid w:val="00BC04D3"/>
    <w:rsid w:val="00BC0A0F"/>
    <w:rsid w:val="00BD0185"/>
    <w:rsid w:val="00BD4013"/>
    <w:rsid w:val="00BD7554"/>
    <w:rsid w:val="00BE1B88"/>
    <w:rsid w:val="00BE5A00"/>
    <w:rsid w:val="00BE5CA7"/>
    <w:rsid w:val="00BF0237"/>
    <w:rsid w:val="00BF17C6"/>
    <w:rsid w:val="00BF44B4"/>
    <w:rsid w:val="00BF5595"/>
    <w:rsid w:val="00BF5E48"/>
    <w:rsid w:val="00C01942"/>
    <w:rsid w:val="00C04A68"/>
    <w:rsid w:val="00C11965"/>
    <w:rsid w:val="00C1575E"/>
    <w:rsid w:val="00C16272"/>
    <w:rsid w:val="00C222F1"/>
    <w:rsid w:val="00C23815"/>
    <w:rsid w:val="00C24E58"/>
    <w:rsid w:val="00C2768F"/>
    <w:rsid w:val="00C27FFC"/>
    <w:rsid w:val="00C33CD2"/>
    <w:rsid w:val="00C35287"/>
    <w:rsid w:val="00C40017"/>
    <w:rsid w:val="00C40B59"/>
    <w:rsid w:val="00C43D3E"/>
    <w:rsid w:val="00C44D73"/>
    <w:rsid w:val="00C44E8F"/>
    <w:rsid w:val="00C51116"/>
    <w:rsid w:val="00C6191C"/>
    <w:rsid w:val="00C64D54"/>
    <w:rsid w:val="00C759DB"/>
    <w:rsid w:val="00C81210"/>
    <w:rsid w:val="00C8246D"/>
    <w:rsid w:val="00C83616"/>
    <w:rsid w:val="00C84BFE"/>
    <w:rsid w:val="00C8662A"/>
    <w:rsid w:val="00C866DE"/>
    <w:rsid w:val="00CA0E9F"/>
    <w:rsid w:val="00CA34F8"/>
    <w:rsid w:val="00CA41F9"/>
    <w:rsid w:val="00CB0C8A"/>
    <w:rsid w:val="00CB183F"/>
    <w:rsid w:val="00CB2658"/>
    <w:rsid w:val="00CB5F53"/>
    <w:rsid w:val="00CC036C"/>
    <w:rsid w:val="00CC0961"/>
    <w:rsid w:val="00CC2469"/>
    <w:rsid w:val="00CD06E1"/>
    <w:rsid w:val="00CD6C38"/>
    <w:rsid w:val="00CE0B9B"/>
    <w:rsid w:val="00CE18BD"/>
    <w:rsid w:val="00CE1D25"/>
    <w:rsid w:val="00CE35D1"/>
    <w:rsid w:val="00CE71E0"/>
    <w:rsid w:val="00CF054A"/>
    <w:rsid w:val="00CF1C7F"/>
    <w:rsid w:val="00CF62F7"/>
    <w:rsid w:val="00CF64D7"/>
    <w:rsid w:val="00CF74E9"/>
    <w:rsid w:val="00D0449D"/>
    <w:rsid w:val="00D077B5"/>
    <w:rsid w:val="00D10895"/>
    <w:rsid w:val="00D113BB"/>
    <w:rsid w:val="00D12641"/>
    <w:rsid w:val="00D170B3"/>
    <w:rsid w:val="00D17B35"/>
    <w:rsid w:val="00D23771"/>
    <w:rsid w:val="00D34084"/>
    <w:rsid w:val="00D349BF"/>
    <w:rsid w:val="00D4776A"/>
    <w:rsid w:val="00D47C3E"/>
    <w:rsid w:val="00D540C9"/>
    <w:rsid w:val="00D5780C"/>
    <w:rsid w:val="00D62393"/>
    <w:rsid w:val="00D623EA"/>
    <w:rsid w:val="00D6307C"/>
    <w:rsid w:val="00D7605D"/>
    <w:rsid w:val="00D86141"/>
    <w:rsid w:val="00D90B3C"/>
    <w:rsid w:val="00D95483"/>
    <w:rsid w:val="00D965D0"/>
    <w:rsid w:val="00D970BE"/>
    <w:rsid w:val="00D97B4E"/>
    <w:rsid w:val="00DA2DD1"/>
    <w:rsid w:val="00DA45FE"/>
    <w:rsid w:val="00DA66EA"/>
    <w:rsid w:val="00DA69B2"/>
    <w:rsid w:val="00DB1128"/>
    <w:rsid w:val="00DB66C6"/>
    <w:rsid w:val="00DB67D6"/>
    <w:rsid w:val="00DC3ADE"/>
    <w:rsid w:val="00DC5DE7"/>
    <w:rsid w:val="00DD1461"/>
    <w:rsid w:val="00DD3CA8"/>
    <w:rsid w:val="00DD60AB"/>
    <w:rsid w:val="00DD6E99"/>
    <w:rsid w:val="00DE18DE"/>
    <w:rsid w:val="00DE1A26"/>
    <w:rsid w:val="00DE4DD1"/>
    <w:rsid w:val="00DE5D68"/>
    <w:rsid w:val="00DF05D5"/>
    <w:rsid w:val="00DF0775"/>
    <w:rsid w:val="00DF1715"/>
    <w:rsid w:val="00DF265C"/>
    <w:rsid w:val="00DF2AB3"/>
    <w:rsid w:val="00DF30F3"/>
    <w:rsid w:val="00DF4E66"/>
    <w:rsid w:val="00DF59DD"/>
    <w:rsid w:val="00DF5F38"/>
    <w:rsid w:val="00DF7301"/>
    <w:rsid w:val="00DF7750"/>
    <w:rsid w:val="00E009BE"/>
    <w:rsid w:val="00E102BA"/>
    <w:rsid w:val="00E104B2"/>
    <w:rsid w:val="00E13328"/>
    <w:rsid w:val="00E13BE2"/>
    <w:rsid w:val="00E149CB"/>
    <w:rsid w:val="00E15FBC"/>
    <w:rsid w:val="00E16F1C"/>
    <w:rsid w:val="00E17EAD"/>
    <w:rsid w:val="00E22364"/>
    <w:rsid w:val="00E30ED8"/>
    <w:rsid w:val="00E3128D"/>
    <w:rsid w:val="00E33A20"/>
    <w:rsid w:val="00E33EA3"/>
    <w:rsid w:val="00E40B21"/>
    <w:rsid w:val="00E410AE"/>
    <w:rsid w:val="00E417DB"/>
    <w:rsid w:val="00E44BDC"/>
    <w:rsid w:val="00E456EF"/>
    <w:rsid w:val="00E47694"/>
    <w:rsid w:val="00E50FF4"/>
    <w:rsid w:val="00E51446"/>
    <w:rsid w:val="00E5185F"/>
    <w:rsid w:val="00E53131"/>
    <w:rsid w:val="00E53868"/>
    <w:rsid w:val="00E56A75"/>
    <w:rsid w:val="00E63C35"/>
    <w:rsid w:val="00E641F3"/>
    <w:rsid w:val="00E66B77"/>
    <w:rsid w:val="00E66D6C"/>
    <w:rsid w:val="00E71558"/>
    <w:rsid w:val="00E727B9"/>
    <w:rsid w:val="00E73545"/>
    <w:rsid w:val="00E747CD"/>
    <w:rsid w:val="00E81AD4"/>
    <w:rsid w:val="00E81F24"/>
    <w:rsid w:val="00E846AC"/>
    <w:rsid w:val="00E846CB"/>
    <w:rsid w:val="00E86AE8"/>
    <w:rsid w:val="00E902C0"/>
    <w:rsid w:val="00E92B5A"/>
    <w:rsid w:val="00EA6E97"/>
    <w:rsid w:val="00EC489E"/>
    <w:rsid w:val="00EC6D6D"/>
    <w:rsid w:val="00ED0CD6"/>
    <w:rsid w:val="00ED4D25"/>
    <w:rsid w:val="00ED74E2"/>
    <w:rsid w:val="00EE489B"/>
    <w:rsid w:val="00EE7E90"/>
    <w:rsid w:val="00EF0234"/>
    <w:rsid w:val="00EF3A0B"/>
    <w:rsid w:val="00EF5EBA"/>
    <w:rsid w:val="00EF6F2C"/>
    <w:rsid w:val="00F01890"/>
    <w:rsid w:val="00F02666"/>
    <w:rsid w:val="00F05F00"/>
    <w:rsid w:val="00F101CA"/>
    <w:rsid w:val="00F115BC"/>
    <w:rsid w:val="00F20583"/>
    <w:rsid w:val="00F30696"/>
    <w:rsid w:val="00F330B4"/>
    <w:rsid w:val="00F35B40"/>
    <w:rsid w:val="00F36FFE"/>
    <w:rsid w:val="00F42EFF"/>
    <w:rsid w:val="00F5190D"/>
    <w:rsid w:val="00F51C71"/>
    <w:rsid w:val="00F52DF8"/>
    <w:rsid w:val="00F566EE"/>
    <w:rsid w:val="00F569EC"/>
    <w:rsid w:val="00F62486"/>
    <w:rsid w:val="00F62B9D"/>
    <w:rsid w:val="00F62FBE"/>
    <w:rsid w:val="00F70904"/>
    <w:rsid w:val="00F71398"/>
    <w:rsid w:val="00F7169E"/>
    <w:rsid w:val="00F73F88"/>
    <w:rsid w:val="00F838D0"/>
    <w:rsid w:val="00F93707"/>
    <w:rsid w:val="00FA3E8F"/>
    <w:rsid w:val="00FB46E0"/>
    <w:rsid w:val="00FB5D4B"/>
    <w:rsid w:val="00FB74C2"/>
    <w:rsid w:val="00FC1438"/>
    <w:rsid w:val="00FC1498"/>
    <w:rsid w:val="00FC2E3D"/>
    <w:rsid w:val="00FD0421"/>
    <w:rsid w:val="00FD3066"/>
    <w:rsid w:val="00FD5967"/>
    <w:rsid w:val="00FE28EE"/>
    <w:rsid w:val="00FE4018"/>
    <w:rsid w:val="00FF4308"/>
    <w:rsid w:val="00FF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F5AAC2"/>
  <w15:docId w15:val="{226B2A96-A213-4866-84E7-05061F6A2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03CBD"/>
    <w:pPr>
      <w:spacing w:after="0" w:line="240" w:lineRule="auto"/>
    </w:pPr>
    <w:rPr>
      <w:rFonts w:eastAsia="Times New Roman" w:cs="Times New Roman"/>
      <w:color w:val="363A3B" w:themeColor="text1"/>
      <w:sz w:val="20"/>
      <w:szCs w:val="20"/>
      <w:lang w:val="nl"/>
    </w:rPr>
  </w:style>
  <w:style w:type="paragraph" w:styleId="Kop1">
    <w:name w:val="heading 1"/>
    <w:aliases w:val="Head 1"/>
    <w:next w:val="Standaard"/>
    <w:link w:val="Kop1Char"/>
    <w:uiPriority w:val="9"/>
    <w:qFormat/>
    <w:rsid w:val="007B0AD3"/>
    <w:pPr>
      <w:keepNext/>
      <w:keepLines/>
      <w:numPr>
        <w:numId w:val="10"/>
      </w:numPr>
      <w:spacing w:before="240" w:after="0" w:line="466" w:lineRule="atLeast"/>
      <w:outlineLvl w:val="0"/>
    </w:pPr>
    <w:rPr>
      <w:rFonts w:ascii="Myriad for Rabobank It" w:eastAsiaTheme="majorEastAsia" w:hAnsi="Myriad for Rabobank It" w:cstheme="majorBidi"/>
      <w:color w:val="0058FF"/>
      <w:sz w:val="48"/>
      <w:szCs w:val="32"/>
      <w:lang w:val="en-US"/>
    </w:rPr>
  </w:style>
  <w:style w:type="paragraph" w:styleId="Kop2">
    <w:name w:val="heading 2"/>
    <w:aliases w:val="Head 2"/>
    <w:basedOn w:val="Kop1"/>
    <w:next w:val="Standaard"/>
    <w:link w:val="Kop2Char"/>
    <w:uiPriority w:val="9"/>
    <w:unhideWhenUsed/>
    <w:qFormat/>
    <w:rsid w:val="007B0AD3"/>
    <w:pPr>
      <w:numPr>
        <w:ilvl w:val="1"/>
      </w:numPr>
      <w:spacing w:before="40" w:line="352" w:lineRule="atLeast"/>
      <w:outlineLvl w:val="1"/>
    </w:pPr>
    <w:rPr>
      <w:rFonts w:ascii="Myriad for Rabobank" w:hAnsi="Myriad for Rabobank"/>
      <w:sz w:val="32"/>
      <w:szCs w:val="26"/>
    </w:rPr>
  </w:style>
  <w:style w:type="paragraph" w:styleId="Kop3">
    <w:name w:val="heading 3"/>
    <w:aliases w:val="Head 3"/>
    <w:basedOn w:val="Kop1"/>
    <w:next w:val="Standaard"/>
    <w:link w:val="Kop3Char"/>
    <w:uiPriority w:val="9"/>
    <w:unhideWhenUsed/>
    <w:qFormat/>
    <w:rsid w:val="007B0AD3"/>
    <w:pPr>
      <w:numPr>
        <w:ilvl w:val="2"/>
      </w:numPr>
      <w:spacing w:before="40" w:line="270" w:lineRule="atLeast"/>
      <w:outlineLvl w:val="2"/>
    </w:pPr>
    <w:rPr>
      <w:rFonts w:ascii="Myriad for Rabobank" w:hAnsi="Myriad for Rabobank"/>
      <w:sz w:val="26"/>
      <w:szCs w:val="24"/>
    </w:rPr>
  </w:style>
  <w:style w:type="paragraph" w:styleId="Kop4">
    <w:name w:val="heading 4"/>
    <w:aliases w:val="Head 4"/>
    <w:basedOn w:val="Kop1"/>
    <w:next w:val="Standaard"/>
    <w:link w:val="Kop4Char"/>
    <w:uiPriority w:val="9"/>
    <w:unhideWhenUsed/>
    <w:qFormat/>
    <w:rsid w:val="007B0AD3"/>
    <w:pPr>
      <w:numPr>
        <w:ilvl w:val="3"/>
      </w:numPr>
      <w:spacing w:before="40" w:line="270" w:lineRule="atLeast"/>
      <w:outlineLvl w:val="3"/>
    </w:pPr>
    <w:rPr>
      <w:iCs/>
      <w:sz w:val="24"/>
    </w:rPr>
  </w:style>
  <w:style w:type="paragraph" w:styleId="Kop5">
    <w:name w:val="heading 5"/>
    <w:aliases w:val="Head 5"/>
    <w:basedOn w:val="Kop1"/>
    <w:next w:val="Standaard"/>
    <w:link w:val="Kop5Char"/>
    <w:uiPriority w:val="9"/>
    <w:unhideWhenUsed/>
    <w:qFormat/>
    <w:rsid w:val="007B0AD3"/>
    <w:pPr>
      <w:numPr>
        <w:ilvl w:val="4"/>
      </w:numPr>
      <w:spacing w:before="40" w:line="270" w:lineRule="atLeast"/>
      <w:outlineLvl w:val="4"/>
    </w:pPr>
    <w:rPr>
      <w:rFonts w:ascii="Myriad for Rabobank Bd" w:hAnsi="Myriad for Rabobank Bd"/>
      <w:sz w:val="20"/>
    </w:rPr>
  </w:style>
  <w:style w:type="paragraph" w:styleId="Kop6">
    <w:name w:val="heading 6"/>
    <w:aliases w:val="Head 6A"/>
    <w:basedOn w:val="Kop1"/>
    <w:next w:val="Standaard"/>
    <w:link w:val="Kop6Char"/>
    <w:uiPriority w:val="9"/>
    <w:unhideWhenUsed/>
    <w:qFormat/>
    <w:rsid w:val="007B0AD3"/>
    <w:pPr>
      <w:numPr>
        <w:ilvl w:val="5"/>
      </w:numPr>
      <w:spacing w:before="40" w:line="270" w:lineRule="atLeast"/>
      <w:outlineLvl w:val="5"/>
    </w:pPr>
    <w:rPr>
      <w:sz w:val="20"/>
    </w:rPr>
  </w:style>
  <w:style w:type="paragraph" w:styleId="Kop7">
    <w:name w:val="heading 7"/>
    <w:aliases w:val="Head 6B"/>
    <w:basedOn w:val="Kop1"/>
    <w:next w:val="Standaard"/>
    <w:link w:val="Kop7Char"/>
    <w:uiPriority w:val="9"/>
    <w:unhideWhenUsed/>
    <w:qFormat/>
    <w:rsid w:val="007B0AD3"/>
    <w:pPr>
      <w:numPr>
        <w:ilvl w:val="6"/>
      </w:numPr>
      <w:pBdr>
        <w:bottom w:val="single" w:sz="8" w:space="1" w:color="000FAA" w:themeColor="accent2"/>
      </w:pBdr>
      <w:spacing w:before="40" w:line="270" w:lineRule="atLeast"/>
      <w:outlineLvl w:val="6"/>
    </w:pPr>
    <w:rPr>
      <w:iCs/>
      <w:sz w:val="20"/>
      <w:u w:color="000060" w:themeColor="text2"/>
    </w:rPr>
  </w:style>
  <w:style w:type="paragraph" w:styleId="Kop8">
    <w:name w:val="heading 8"/>
    <w:basedOn w:val="Standaard"/>
    <w:next w:val="Standaard"/>
    <w:link w:val="Kop8Char"/>
    <w:uiPriority w:val="9"/>
    <w:unhideWhenUsed/>
    <w:rsid w:val="007B0AD3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53595A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rsid w:val="007B0AD3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Cs/>
      <w:color w:val="53595A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Head 1 Char"/>
    <w:basedOn w:val="Standaardalinea-lettertype"/>
    <w:link w:val="Kop1"/>
    <w:uiPriority w:val="9"/>
    <w:rsid w:val="007B0AD3"/>
    <w:rPr>
      <w:rFonts w:ascii="Myriad for Rabobank It" w:eastAsiaTheme="majorEastAsia" w:hAnsi="Myriad for Rabobank It" w:cstheme="majorBidi"/>
      <w:color w:val="0058FF"/>
      <w:sz w:val="48"/>
      <w:szCs w:val="32"/>
      <w:lang w:val="en-US"/>
    </w:rPr>
  </w:style>
  <w:style w:type="character" w:customStyle="1" w:styleId="Kop2Char">
    <w:name w:val="Kop 2 Char"/>
    <w:aliases w:val="Head 2 Char"/>
    <w:basedOn w:val="Standaardalinea-lettertype"/>
    <w:link w:val="Kop2"/>
    <w:uiPriority w:val="9"/>
    <w:rsid w:val="007B0AD3"/>
    <w:rPr>
      <w:rFonts w:ascii="Myriad for Rabobank" w:eastAsiaTheme="majorEastAsia" w:hAnsi="Myriad for Rabobank" w:cstheme="majorBidi"/>
      <w:color w:val="0058FF"/>
      <w:sz w:val="32"/>
      <w:szCs w:val="26"/>
      <w:lang w:val="en-US"/>
    </w:rPr>
  </w:style>
  <w:style w:type="character" w:customStyle="1" w:styleId="Kop3Char">
    <w:name w:val="Kop 3 Char"/>
    <w:aliases w:val="Head 3 Char"/>
    <w:basedOn w:val="Standaardalinea-lettertype"/>
    <w:link w:val="Kop3"/>
    <w:uiPriority w:val="9"/>
    <w:rsid w:val="007B0AD3"/>
    <w:rPr>
      <w:rFonts w:ascii="Myriad for Rabobank" w:eastAsiaTheme="majorEastAsia" w:hAnsi="Myriad for Rabobank" w:cstheme="majorBidi"/>
      <w:color w:val="0058FF"/>
      <w:sz w:val="26"/>
      <w:szCs w:val="24"/>
      <w:lang w:val="en-US"/>
    </w:rPr>
  </w:style>
  <w:style w:type="character" w:customStyle="1" w:styleId="Kop4Char">
    <w:name w:val="Kop 4 Char"/>
    <w:aliases w:val="Head 4 Char"/>
    <w:basedOn w:val="Standaardalinea-lettertype"/>
    <w:link w:val="Kop4"/>
    <w:uiPriority w:val="9"/>
    <w:rsid w:val="007B0AD3"/>
    <w:rPr>
      <w:rFonts w:ascii="Myriad for Rabobank It" w:eastAsiaTheme="majorEastAsia" w:hAnsi="Myriad for Rabobank It" w:cstheme="majorBidi"/>
      <w:iCs/>
      <w:color w:val="0058FF"/>
      <w:sz w:val="24"/>
      <w:szCs w:val="32"/>
      <w:lang w:val="en-US"/>
    </w:rPr>
  </w:style>
  <w:style w:type="character" w:customStyle="1" w:styleId="Kop5Char">
    <w:name w:val="Kop 5 Char"/>
    <w:aliases w:val="Head 5 Char"/>
    <w:basedOn w:val="Standaardalinea-lettertype"/>
    <w:link w:val="Kop5"/>
    <w:uiPriority w:val="9"/>
    <w:rsid w:val="007B0AD3"/>
    <w:rPr>
      <w:rFonts w:ascii="Myriad for Rabobank Bd" w:eastAsiaTheme="majorEastAsia" w:hAnsi="Myriad for Rabobank Bd" w:cstheme="majorBidi"/>
      <w:color w:val="0058FF"/>
      <w:sz w:val="20"/>
      <w:szCs w:val="32"/>
      <w:lang w:val="en-US"/>
    </w:rPr>
  </w:style>
  <w:style w:type="character" w:customStyle="1" w:styleId="Kop6Char">
    <w:name w:val="Kop 6 Char"/>
    <w:aliases w:val="Head 6A Char"/>
    <w:basedOn w:val="Standaardalinea-lettertype"/>
    <w:link w:val="Kop6"/>
    <w:uiPriority w:val="9"/>
    <w:rsid w:val="007B0AD3"/>
    <w:rPr>
      <w:rFonts w:ascii="Myriad for Rabobank It" w:eastAsiaTheme="majorEastAsia" w:hAnsi="Myriad for Rabobank It" w:cstheme="majorBidi"/>
      <w:color w:val="0058FF"/>
      <w:sz w:val="20"/>
      <w:szCs w:val="32"/>
      <w:lang w:val="en-US"/>
    </w:rPr>
  </w:style>
  <w:style w:type="character" w:customStyle="1" w:styleId="Kop7Char">
    <w:name w:val="Kop 7 Char"/>
    <w:aliases w:val="Head 6B Char"/>
    <w:basedOn w:val="Standaardalinea-lettertype"/>
    <w:link w:val="Kop7"/>
    <w:uiPriority w:val="9"/>
    <w:rsid w:val="007B0AD3"/>
    <w:rPr>
      <w:rFonts w:ascii="Myriad for Rabobank It" w:eastAsiaTheme="majorEastAsia" w:hAnsi="Myriad for Rabobank It" w:cstheme="majorBidi"/>
      <w:iCs/>
      <w:color w:val="0058FF"/>
      <w:sz w:val="20"/>
      <w:szCs w:val="32"/>
      <w:u w:color="000060" w:themeColor="text2"/>
      <w:lang w:val="en-US"/>
    </w:rPr>
  </w:style>
  <w:style w:type="table" w:styleId="Tabelraster">
    <w:name w:val="Table Grid"/>
    <w:basedOn w:val="Standaardtabel"/>
    <w:uiPriority w:val="39"/>
    <w:rsid w:val="007B0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7B0AD3"/>
    <w:pPr>
      <w:tabs>
        <w:tab w:val="center" w:pos="4513"/>
        <w:tab w:val="right" w:pos="9026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7B0AD3"/>
    <w:rPr>
      <w:sz w:val="20"/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B0AD3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7B0AD3"/>
    <w:rPr>
      <w:sz w:val="20"/>
      <w:lang w:val="en-US"/>
    </w:rPr>
  </w:style>
  <w:style w:type="paragraph" w:customStyle="1" w:styleId="Bullets">
    <w:name w:val="Bullets"/>
    <w:basedOn w:val="Standaard"/>
    <w:qFormat/>
    <w:rsid w:val="007B0AD3"/>
    <w:pPr>
      <w:numPr>
        <w:numId w:val="7"/>
      </w:numPr>
    </w:pPr>
  </w:style>
  <w:style w:type="paragraph" w:styleId="Lijstalinea">
    <w:name w:val="List Paragraph"/>
    <w:basedOn w:val="Standaard"/>
    <w:uiPriority w:val="34"/>
    <w:rsid w:val="007B0AD3"/>
    <w:pPr>
      <w:ind w:left="720"/>
      <w:contextualSpacing/>
    </w:pPr>
  </w:style>
  <w:style w:type="paragraph" w:customStyle="1" w:styleId="Numbering">
    <w:name w:val="Numbering"/>
    <w:basedOn w:val="Bullets"/>
    <w:qFormat/>
    <w:rsid w:val="007B0AD3"/>
    <w:pPr>
      <w:numPr>
        <w:numId w:val="8"/>
      </w:numPr>
    </w:pPr>
  </w:style>
  <w:style w:type="character" w:styleId="Tekstvantijdelijkeaanduiding">
    <w:name w:val="Placeholder Text"/>
    <w:basedOn w:val="Standaardalinea-lettertype"/>
    <w:uiPriority w:val="99"/>
    <w:semiHidden/>
    <w:rsid w:val="007B0AD3"/>
    <w:rPr>
      <w:color w:val="808080"/>
      <w:lang w:val="en-US"/>
    </w:rPr>
  </w:style>
  <w:style w:type="character" w:customStyle="1" w:styleId="Kop8Char">
    <w:name w:val="Kop 8 Char"/>
    <w:basedOn w:val="Standaardalinea-lettertype"/>
    <w:link w:val="Kop8"/>
    <w:uiPriority w:val="9"/>
    <w:rsid w:val="007B0AD3"/>
    <w:rPr>
      <w:rFonts w:asciiTheme="majorHAnsi" w:eastAsiaTheme="majorEastAsia" w:hAnsiTheme="majorHAnsi" w:cstheme="majorBidi"/>
      <w:color w:val="53595A" w:themeColor="text1" w:themeTint="D8"/>
      <w:sz w:val="21"/>
      <w:szCs w:val="21"/>
      <w:lang w:val="en-US"/>
    </w:rPr>
  </w:style>
  <w:style w:type="character" w:customStyle="1" w:styleId="Kop9Char">
    <w:name w:val="Kop 9 Char"/>
    <w:basedOn w:val="Standaardalinea-lettertype"/>
    <w:link w:val="Kop9"/>
    <w:uiPriority w:val="9"/>
    <w:rsid w:val="007B0AD3"/>
    <w:rPr>
      <w:rFonts w:asciiTheme="majorHAnsi" w:eastAsiaTheme="majorEastAsia" w:hAnsiTheme="majorHAnsi" w:cstheme="majorBidi"/>
      <w:iCs/>
      <w:color w:val="53595A" w:themeColor="text1" w:themeTint="D8"/>
      <w:sz w:val="21"/>
      <w:szCs w:val="21"/>
      <w:lang w:val="en-US"/>
    </w:rPr>
  </w:style>
  <w:style w:type="paragraph" w:styleId="Titel">
    <w:name w:val="Title"/>
    <w:basedOn w:val="Standaard"/>
    <w:next w:val="Standaard"/>
    <w:link w:val="TitelChar"/>
    <w:uiPriority w:val="10"/>
    <w:rsid w:val="00632834"/>
    <w:pPr>
      <w:spacing w:line="466" w:lineRule="exact"/>
      <w:contextualSpacing/>
    </w:pPr>
    <w:rPr>
      <w:rFonts w:asciiTheme="majorHAnsi" w:eastAsiaTheme="majorEastAsia" w:hAnsiTheme="majorHAnsi" w:cstheme="majorBidi"/>
      <w:color w:val="0058FF" w:themeColor="accent1"/>
      <w:kern w:val="28"/>
      <w:sz w:val="48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32834"/>
    <w:rPr>
      <w:rFonts w:asciiTheme="majorHAnsi" w:eastAsiaTheme="majorEastAsia" w:hAnsiTheme="majorHAnsi" w:cstheme="majorBidi"/>
      <w:color w:val="0058FF" w:themeColor="accent1"/>
      <w:kern w:val="28"/>
      <w:sz w:val="48"/>
      <w:szCs w:val="56"/>
      <w:lang w:val="en-US"/>
    </w:rPr>
  </w:style>
  <w:style w:type="paragraph" w:styleId="Ondertitel">
    <w:name w:val="Subtitle"/>
    <w:basedOn w:val="Standaard"/>
    <w:next w:val="Standaard"/>
    <w:link w:val="OndertitelChar"/>
    <w:uiPriority w:val="11"/>
    <w:rsid w:val="007B0AD3"/>
    <w:pPr>
      <w:numPr>
        <w:ilvl w:val="1"/>
      </w:numPr>
      <w:spacing w:after="160" w:line="352" w:lineRule="exact"/>
    </w:pPr>
    <w:rPr>
      <w:rFonts w:eastAsiaTheme="minorEastAsia"/>
      <w:color w:val="0058FF" w:themeColor="accent1"/>
      <w:sz w:val="3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B0AD3"/>
    <w:rPr>
      <w:rFonts w:eastAsiaTheme="minorEastAsia"/>
      <w:color w:val="0058FF" w:themeColor="accent1"/>
      <w:sz w:val="32"/>
      <w:lang w:val="en-US"/>
    </w:rPr>
  </w:style>
  <w:style w:type="character" w:styleId="Intensievebenadrukking">
    <w:name w:val="Intense Emphasis"/>
    <w:basedOn w:val="Standaardalinea-lettertype"/>
    <w:uiPriority w:val="21"/>
    <w:rsid w:val="007B0AD3"/>
    <w:rPr>
      <w:i/>
      <w:iCs/>
      <w:color w:val="0058FF" w:themeColor="accent1"/>
      <w:lang w:val="en-US"/>
    </w:rPr>
  </w:style>
  <w:style w:type="character" w:styleId="Zwaar">
    <w:name w:val="Strong"/>
    <w:basedOn w:val="Standaardalinea-lettertype"/>
    <w:uiPriority w:val="22"/>
    <w:rsid w:val="007B0AD3"/>
    <w:rPr>
      <w:rFonts w:ascii="Myriad for Rabobank Bd" w:hAnsi="Myriad for Rabobank Bd"/>
      <w:b w:val="0"/>
      <w:bCs/>
      <w:lang w:val="en-US"/>
    </w:rPr>
  </w:style>
  <w:style w:type="paragraph" w:styleId="Citaat">
    <w:name w:val="Quote"/>
    <w:basedOn w:val="Standaard"/>
    <w:next w:val="Standaard"/>
    <w:link w:val="CitaatChar"/>
    <w:uiPriority w:val="29"/>
    <w:rsid w:val="007B0AD3"/>
    <w:pPr>
      <w:spacing w:before="200" w:after="160"/>
      <w:ind w:left="864" w:right="864"/>
      <w:jc w:val="center"/>
    </w:pPr>
    <w:rPr>
      <w:rFonts w:ascii="Myriad for Rabobank It" w:hAnsi="Myriad for Rabobank It"/>
      <w:iCs/>
      <w:color w:val="656C6E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B0AD3"/>
    <w:rPr>
      <w:rFonts w:ascii="Myriad for Rabobank It" w:hAnsi="Myriad for Rabobank It"/>
      <w:iCs/>
      <w:color w:val="656C6E" w:themeColor="text1" w:themeTint="BF"/>
      <w:sz w:val="20"/>
      <w:lang w:val="en-US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7B0AD3"/>
    <w:pPr>
      <w:pBdr>
        <w:top w:val="single" w:sz="4" w:space="10" w:color="0058FF" w:themeColor="accent1"/>
        <w:bottom w:val="single" w:sz="4" w:space="10" w:color="0058FF" w:themeColor="accent1"/>
      </w:pBdr>
      <w:spacing w:before="360" w:after="360"/>
      <w:ind w:left="864" w:right="864"/>
      <w:jc w:val="center"/>
    </w:pPr>
    <w:rPr>
      <w:rFonts w:ascii="Myriad for Rabobank It" w:hAnsi="Myriad for Rabobank It"/>
      <w:iCs/>
      <w:color w:val="0058F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B0AD3"/>
    <w:rPr>
      <w:rFonts w:ascii="Myriad for Rabobank It" w:hAnsi="Myriad for Rabobank It"/>
      <w:iCs/>
      <w:color w:val="0058FF" w:themeColor="accent1"/>
      <w:sz w:val="20"/>
      <w:lang w:val="en-US"/>
    </w:rPr>
  </w:style>
  <w:style w:type="character" w:styleId="Subtieleverwijzing">
    <w:name w:val="Subtle Reference"/>
    <w:basedOn w:val="Standaardalinea-lettertype"/>
    <w:uiPriority w:val="31"/>
    <w:rsid w:val="007B0AD3"/>
    <w:rPr>
      <w:smallCaps/>
      <w:color w:val="798184" w:themeColor="text1" w:themeTint="A5"/>
      <w:lang w:val="en-US"/>
    </w:rPr>
  </w:style>
  <w:style w:type="character" w:styleId="Intensieveverwijzing">
    <w:name w:val="Intense Reference"/>
    <w:basedOn w:val="Standaardalinea-lettertype"/>
    <w:uiPriority w:val="32"/>
    <w:rsid w:val="007B0AD3"/>
    <w:rPr>
      <w:rFonts w:ascii="Myriad for Rabobank Bd It" w:hAnsi="Myriad for Rabobank Bd It"/>
      <w:b w:val="0"/>
      <w:bCs/>
      <w:smallCaps/>
      <w:color w:val="0058FF" w:themeColor="accent1"/>
      <w:spacing w:val="5"/>
      <w:lang w:val="en-US"/>
    </w:rPr>
  </w:style>
  <w:style w:type="character" w:styleId="Titelvanboek">
    <w:name w:val="Book Title"/>
    <w:basedOn w:val="Standaardalinea-lettertype"/>
    <w:uiPriority w:val="33"/>
    <w:rsid w:val="007B0AD3"/>
    <w:rPr>
      <w:b/>
      <w:bCs/>
      <w:i/>
      <w:iCs/>
      <w:spacing w:val="5"/>
      <w:lang w:val="en-US"/>
    </w:rPr>
  </w:style>
  <w:style w:type="character" w:styleId="Hyperlink">
    <w:name w:val="Hyperlink"/>
    <w:basedOn w:val="Standaardalinea-lettertype"/>
    <w:uiPriority w:val="99"/>
    <w:unhideWhenUsed/>
    <w:rsid w:val="00EE489B"/>
    <w:rPr>
      <w:rFonts w:asciiTheme="minorHAnsi" w:hAnsiTheme="minorHAnsi"/>
      <w:color w:val="0563C1" w:themeColor="hyperlink"/>
      <w:u w:val="single"/>
      <w:lang w:val="en-US"/>
    </w:rPr>
  </w:style>
  <w:style w:type="paragraph" w:customStyle="1" w:styleId="Head2-TOC">
    <w:name w:val="Head 2 - TOC"/>
    <w:basedOn w:val="Kop2"/>
    <w:rsid w:val="00216906"/>
  </w:style>
  <w:style w:type="paragraph" w:customStyle="1" w:styleId="Normal-Right">
    <w:name w:val="Normal - Right"/>
    <w:basedOn w:val="Standaard"/>
    <w:rsid w:val="007B0AD3"/>
    <w:pPr>
      <w:autoSpaceDE w:val="0"/>
      <w:autoSpaceDN w:val="0"/>
      <w:adjustRightInd w:val="0"/>
    </w:pPr>
    <w:rPr>
      <w:rFonts w:cs="MyriadPro-Regular"/>
    </w:rPr>
  </w:style>
  <w:style w:type="paragraph" w:customStyle="1" w:styleId="Normal-Footer">
    <w:name w:val="Normal - Footer"/>
    <w:basedOn w:val="Standaard"/>
    <w:rsid w:val="007B0AD3"/>
    <w:pPr>
      <w:spacing w:line="216" w:lineRule="atLeast"/>
    </w:pPr>
    <w:rPr>
      <w:sz w:val="16"/>
    </w:rPr>
  </w:style>
  <w:style w:type="paragraph" w:customStyle="1" w:styleId="Normal-Bold">
    <w:name w:val="Normal - Bold"/>
    <w:basedOn w:val="Standaard"/>
    <w:rsid w:val="007B0AD3"/>
    <w:rPr>
      <w:rFonts w:ascii="Myriad for Rabobank Bd" w:hAnsi="Myriad for Rabobank Bd"/>
    </w:rPr>
  </w:style>
  <w:style w:type="paragraph" w:customStyle="1" w:styleId="TableHead">
    <w:name w:val="Table Head"/>
    <w:basedOn w:val="Standaard"/>
    <w:rsid w:val="007B0AD3"/>
    <w:pPr>
      <w:autoSpaceDE w:val="0"/>
      <w:autoSpaceDN w:val="0"/>
      <w:adjustRightInd w:val="0"/>
    </w:pPr>
    <w:rPr>
      <w:rFonts w:ascii="Myriad for Rabobank Bd" w:hAnsi="Myriad for Rabobank Bd" w:cs="MyriadPro-Semibold"/>
      <w:color w:val="0058FF"/>
    </w:rPr>
  </w:style>
  <w:style w:type="paragraph" w:customStyle="1" w:styleId="TableSubhead">
    <w:name w:val="Table Subhead"/>
    <w:basedOn w:val="Standaard"/>
    <w:rsid w:val="007B0AD3"/>
    <w:pPr>
      <w:jc w:val="right"/>
    </w:pPr>
    <w:rPr>
      <w:rFonts w:ascii="Myriad for Rabobank It" w:hAnsi="Myriad for Rabobank It" w:cs="MyriadPro-It"/>
      <w:color w:val="0058FF"/>
      <w:sz w:val="19"/>
      <w:szCs w:val="19"/>
    </w:rPr>
  </w:style>
  <w:style w:type="character" w:styleId="Nadruk">
    <w:name w:val="Emphasis"/>
    <w:basedOn w:val="Standaardalinea-lettertype"/>
    <w:uiPriority w:val="20"/>
    <w:rsid w:val="007B0AD3"/>
    <w:rPr>
      <w:i/>
      <w:iCs/>
      <w:lang w:val="en-US"/>
    </w:rPr>
  </w:style>
  <w:style w:type="paragraph" w:styleId="Geenafstand">
    <w:name w:val="No Spacing"/>
    <w:uiPriority w:val="1"/>
    <w:rsid w:val="007B0AD3"/>
    <w:pPr>
      <w:spacing w:after="0" w:line="240" w:lineRule="auto"/>
    </w:pPr>
    <w:rPr>
      <w:sz w:val="20"/>
      <w:lang w:val="en-US"/>
    </w:rPr>
  </w:style>
  <w:style w:type="paragraph" w:customStyle="1" w:styleId="Normal-Left">
    <w:name w:val="Normal - Left"/>
    <w:basedOn w:val="Standaard"/>
    <w:rsid w:val="007B0AD3"/>
    <w:pPr>
      <w:framePr w:hSpace="180" w:wrap="around" w:vAnchor="text" w:hAnchor="margin" w:y="2078"/>
      <w:jc w:val="right"/>
    </w:pPr>
    <w:rPr>
      <w:sz w:val="16"/>
    </w:rPr>
  </w:style>
  <w:style w:type="paragraph" w:customStyle="1" w:styleId="Normal-List">
    <w:name w:val="Normal - List"/>
    <w:basedOn w:val="Standaard"/>
    <w:rsid w:val="007B0AD3"/>
  </w:style>
  <w:style w:type="character" w:styleId="Subtielebenadrukking">
    <w:name w:val="Subtle Emphasis"/>
    <w:basedOn w:val="Standaardalinea-lettertype"/>
    <w:uiPriority w:val="19"/>
    <w:rsid w:val="007B0AD3"/>
    <w:rPr>
      <w:rFonts w:ascii="Myriad for Rabobank It" w:hAnsi="Myriad for Rabobank It"/>
      <w:i w:val="0"/>
      <w:iCs/>
      <w:color w:val="656C6E" w:themeColor="text1" w:themeTint="BF"/>
      <w:lang w:val="en-US"/>
    </w:rPr>
  </w:style>
  <w:style w:type="paragraph" w:customStyle="1" w:styleId="TableHeadingsItalic">
    <w:name w:val="Table Headings Italic"/>
    <w:basedOn w:val="Standaard"/>
    <w:link w:val="TableHeadingsItalicChar"/>
    <w:rsid w:val="007B0AD3"/>
    <w:rPr>
      <w:rFonts w:ascii="Myriad for Rabobank It" w:eastAsiaTheme="majorEastAsia" w:hAnsi="Myriad for Rabobank It" w:cstheme="majorBidi"/>
      <w:iCs/>
      <w:color w:val="0058FF"/>
      <w:sz w:val="24"/>
      <w:szCs w:val="32"/>
    </w:rPr>
  </w:style>
  <w:style w:type="character" w:customStyle="1" w:styleId="TableHeadingsItalicChar">
    <w:name w:val="Table Headings Italic Char"/>
    <w:basedOn w:val="Standaardalinea-lettertype"/>
    <w:link w:val="TableHeadingsItalic"/>
    <w:rsid w:val="007B0AD3"/>
    <w:rPr>
      <w:rFonts w:ascii="Myriad for Rabobank It" w:eastAsiaTheme="majorEastAsia" w:hAnsi="Myriad for Rabobank It" w:cstheme="majorBidi"/>
      <w:iCs/>
      <w:color w:val="0058FF"/>
      <w:sz w:val="24"/>
      <w:szCs w:val="32"/>
      <w:lang w:val="en-US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DE1A2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DE1A26"/>
  </w:style>
  <w:style w:type="character" w:customStyle="1" w:styleId="TekstopmerkingChar">
    <w:name w:val="Tekst opmerking Char"/>
    <w:basedOn w:val="Standaardalinea-lettertype"/>
    <w:link w:val="Tekstopmerking"/>
    <w:uiPriority w:val="99"/>
    <w:rsid w:val="00DE1A26"/>
    <w:rPr>
      <w:rFonts w:eastAsia="Times New Roman" w:cs="Times New Roman"/>
      <w:color w:val="363A3B" w:themeColor="text1"/>
      <w:sz w:val="20"/>
      <w:szCs w:val="20"/>
      <w:lang w:val="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DE1A2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DE1A26"/>
    <w:rPr>
      <w:rFonts w:eastAsia="Times New Roman" w:cs="Times New Roman"/>
      <w:b/>
      <w:bCs/>
      <w:color w:val="363A3B" w:themeColor="text1"/>
      <w:sz w:val="20"/>
      <w:szCs w:val="20"/>
      <w:lang w:val="nl"/>
    </w:rPr>
  </w:style>
  <w:style w:type="table" w:styleId="Rastertabel4-Accent3">
    <w:name w:val="Grid Table 4 Accent 3"/>
    <w:basedOn w:val="Standaardtabel"/>
    <w:uiPriority w:val="49"/>
    <w:rsid w:val="00FD3066"/>
    <w:pPr>
      <w:spacing w:after="0" w:line="240" w:lineRule="auto"/>
    </w:pPr>
    <w:tblPr>
      <w:tblStyleRowBandSize w:val="1"/>
      <w:tblStyleColBandSize w:val="1"/>
      <w:tblBorders>
        <w:top w:val="single" w:sz="4" w:space="0" w:color="FFA366" w:themeColor="accent3" w:themeTint="99"/>
        <w:left w:val="single" w:sz="4" w:space="0" w:color="FFA366" w:themeColor="accent3" w:themeTint="99"/>
        <w:bottom w:val="single" w:sz="4" w:space="0" w:color="FFA366" w:themeColor="accent3" w:themeTint="99"/>
        <w:right w:val="single" w:sz="4" w:space="0" w:color="FFA366" w:themeColor="accent3" w:themeTint="99"/>
        <w:insideH w:val="single" w:sz="4" w:space="0" w:color="FFA366" w:themeColor="accent3" w:themeTint="99"/>
        <w:insideV w:val="single" w:sz="4" w:space="0" w:color="FFA36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700" w:themeColor="accent3"/>
          <w:left w:val="single" w:sz="4" w:space="0" w:color="FF6700" w:themeColor="accent3"/>
          <w:bottom w:val="single" w:sz="4" w:space="0" w:color="FF6700" w:themeColor="accent3"/>
          <w:right w:val="single" w:sz="4" w:space="0" w:color="FF6700" w:themeColor="accent3"/>
          <w:insideH w:val="nil"/>
          <w:insideV w:val="nil"/>
        </w:tcBorders>
        <w:shd w:val="clear" w:color="auto" w:fill="FF6700" w:themeFill="accent3"/>
      </w:tcPr>
    </w:tblStylePr>
    <w:tblStylePr w:type="lastRow">
      <w:rPr>
        <w:b/>
        <w:bCs/>
      </w:rPr>
      <w:tblPr/>
      <w:tcPr>
        <w:tcBorders>
          <w:top w:val="double" w:sz="4" w:space="0" w:color="FF67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C" w:themeFill="accent3" w:themeFillTint="33"/>
      </w:tcPr>
    </w:tblStylePr>
    <w:tblStylePr w:type="band1Horz">
      <w:tblPr/>
      <w:tcPr>
        <w:shd w:val="clear" w:color="auto" w:fill="FFE0CC" w:themeFill="accent3" w:themeFillTint="33"/>
      </w:tcPr>
    </w:tblStylePr>
  </w:style>
  <w:style w:type="character" w:styleId="Onopgelostemelding">
    <w:name w:val="Unresolved Mention"/>
    <w:basedOn w:val="Standaardalinea-lettertype"/>
    <w:uiPriority w:val="99"/>
    <w:semiHidden/>
    <w:unhideWhenUsed/>
    <w:rsid w:val="0097396A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unhideWhenUsed/>
    <w:qFormat/>
    <w:rsid w:val="007C004B"/>
    <w:pPr>
      <w:spacing w:after="200"/>
    </w:pPr>
    <w:rPr>
      <w:i/>
      <w:iCs/>
      <w:color w:val="000060" w:themeColor="text2"/>
      <w:sz w:val="18"/>
      <w:szCs w:val="18"/>
    </w:rPr>
  </w:style>
  <w:style w:type="paragraph" w:styleId="Revisie">
    <w:name w:val="Revision"/>
    <w:hidden/>
    <w:uiPriority w:val="99"/>
    <w:semiHidden/>
    <w:rsid w:val="004167F1"/>
    <w:pPr>
      <w:spacing w:after="0" w:line="240" w:lineRule="auto"/>
    </w:pPr>
    <w:rPr>
      <w:rFonts w:eastAsia="Times New Roman" w:cs="Times New Roman"/>
      <w:color w:val="363A3B" w:themeColor="text1"/>
      <w:sz w:val="20"/>
      <w:szCs w:val="20"/>
      <w:lang w:val="nl"/>
    </w:rPr>
  </w:style>
  <w:style w:type="paragraph" w:customStyle="1" w:styleId="Tussenkopjecursief">
    <w:name w:val="Tussenkopje cursief"/>
    <w:basedOn w:val="Standaard"/>
    <w:next w:val="Standaard"/>
    <w:uiPriority w:val="5"/>
    <w:qFormat/>
    <w:rsid w:val="00FE4018"/>
    <w:pPr>
      <w:keepNext/>
      <w:spacing w:before="200"/>
    </w:pPr>
    <w:rPr>
      <w:i/>
      <w:color w:val="000060" w:themeColor="text2"/>
    </w:rPr>
  </w:style>
  <w:style w:type="paragraph" w:styleId="Plattetekst">
    <w:name w:val="Body Text"/>
    <w:basedOn w:val="Standaard"/>
    <w:link w:val="PlattetekstChar"/>
    <w:rsid w:val="00FE4018"/>
    <w:pPr>
      <w:suppressAutoHyphens/>
      <w:overflowPunct w:val="0"/>
      <w:spacing w:after="140" w:line="276" w:lineRule="auto"/>
    </w:pPr>
    <w:rPr>
      <w:rFonts w:ascii="Calibri" w:eastAsia="Calibri" w:hAnsi="Calibri" w:cs="DejaVu Sans"/>
      <w:color w:val="auto"/>
      <w:sz w:val="22"/>
      <w:szCs w:val="22"/>
      <w:lang w:val="en-US"/>
    </w:rPr>
  </w:style>
  <w:style w:type="character" w:customStyle="1" w:styleId="PlattetekstChar">
    <w:name w:val="Platte tekst Char"/>
    <w:basedOn w:val="Standaardalinea-lettertype"/>
    <w:link w:val="Plattetekst"/>
    <w:rsid w:val="00FE4018"/>
    <w:rPr>
      <w:rFonts w:ascii="Calibri" w:eastAsia="Calibri" w:hAnsi="Calibri" w:cs="DejaVu San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53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hokeA\AppData\Local\Temp\Templafy\WordVsto\znfwoc5v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rgbClr val="363A3B"/>
      </a:dk1>
      <a:lt1>
        <a:srgbClr val="FFFFFF"/>
      </a:lt1>
      <a:dk2>
        <a:srgbClr val="000060"/>
      </a:dk2>
      <a:lt2>
        <a:srgbClr val="FFFFFF"/>
      </a:lt2>
      <a:accent1>
        <a:srgbClr val="0058FF"/>
      </a:accent1>
      <a:accent2>
        <a:srgbClr val="000FAA"/>
      </a:accent2>
      <a:accent3>
        <a:srgbClr val="FF6700"/>
      </a:accent3>
      <a:accent4>
        <a:srgbClr val="FFB42D"/>
      </a:accent4>
      <a:accent5>
        <a:srgbClr val="00B269"/>
      </a:accent5>
      <a:accent6>
        <a:srgbClr val="D8D9DA"/>
      </a:accent6>
      <a:hlink>
        <a:srgbClr val="0563C1"/>
      </a:hlink>
      <a:folHlink>
        <a:srgbClr val="954F72"/>
      </a:folHlink>
    </a:clrScheme>
    <a:fontScheme name="Rabobank 2023">
      <a:majorFont>
        <a:latin typeface="Myriad for Rabobank It"/>
        <a:ea typeface=""/>
        <a:cs typeface=""/>
      </a:majorFont>
      <a:minorFont>
        <a:latin typeface="Myriad for Raboban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TemplafyTemplateConfiguration><![CDATA[{"elementsMetadata":[],"transformationConfigurations":[{"language":"{{UserProfile.DocumentLanguage.Language}}","disableUpdates":false,"type":"proofingLanguage"}],"templateName":"Blank Word Template (3)","templateDescription":"","enableDocumentContentUpdater":true,"version":"2.0"}]]></TemplafyTemplateConfiguration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9404FF2F1E564EA85C0E6BBB0BFACE" ma:contentTypeVersion="25" ma:contentTypeDescription="Create a new document." ma:contentTypeScope="" ma:versionID="f3bd20dfcda7245af6267daec599823a">
  <xsd:schema xmlns:xsd="http://www.w3.org/2001/XMLSchema" xmlns:xs="http://www.w3.org/2001/XMLSchema" xmlns:p="http://schemas.microsoft.com/office/2006/metadata/properties" xmlns:ns1="http://schemas.microsoft.com/sharepoint/v3" xmlns:ns2="c291c9f5-ad96-4e9d-8360-ca362adde9c5" xmlns:ns3="7ab7117c-b992-4615-9df0-bc3cb5e3ee3a" targetNamespace="http://schemas.microsoft.com/office/2006/metadata/properties" ma:root="true" ma:fieldsID="8cd534b2a2a491141ccc663f98c953ad" ns1:_="" ns2:_="" ns3:_="">
    <xsd:import namespace="http://schemas.microsoft.com/sharepoint/v3"/>
    <xsd:import namespace="c291c9f5-ad96-4e9d-8360-ca362adde9c5"/>
    <xsd:import namespace="7ab7117c-b992-4615-9df0-bc3cb5e3ee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ostrecentlyaddedfile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  <xsd:element ref="ns2:Date" minOccurs="0"/>
                <xsd:element ref="ns2:opmerkingbijdocum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91c9f5-ad96-4e9d-8360-ca362adde9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303c4af3-d430-4f28-9747-46973365dc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ostrecentlyaddedfile" ma:index="24" nillable="true" ma:displayName="most recently added file" ma:format="Dropdown" ma:internalName="mostrecentlyaddedfile">
      <xsd:simpleType>
        <xsd:restriction base="dms:Text">
          <xsd:maxLength value="255"/>
        </xsd:restriction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Date" ma:index="29" nillable="true" ma:displayName="Date" ma:format="DateOnly" ma:internalName="Date">
      <xsd:simpleType>
        <xsd:restriction base="dms:DateTime"/>
      </xsd:simpleType>
    </xsd:element>
    <xsd:element name="opmerkingbijdocument" ma:index="30" nillable="true" ma:displayName="opmerking bij document" ma:format="Dropdown" ma:internalName="opmerkingbijdocument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7117c-b992-4615-9df0-bc3cb5e3ee3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2df8e0e1-c1d7-448f-91d4-66f1e05442db}" ma:internalName="TaxCatchAll" ma:showField="CatchAllData" ma:web="7ab7117c-b992-4615-9df0-bc3cb5e3ee3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TemplafyFormConfiguration><![CDATA[{"formFields":[],"formDataEntries":[]}]]></TemplafyFormConfiguration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SharedWithUsers xmlns="7ab7117c-b992-4615-9df0-bc3cb5e3ee3a">
      <UserInfo>
        <DisplayName/>
        <AccountId xsi:nil="true"/>
        <AccountType/>
      </UserInfo>
    </SharedWithUsers>
    <MediaLengthInSeconds xmlns="c291c9f5-ad96-4e9d-8360-ca362adde9c5" xsi:nil="true"/>
    <TaxCatchAll xmlns="7ab7117c-b992-4615-9df0-bc3cb5e3ee3a" xsi:nil="true"/>
    <lcf76f155ced4ddcb4097134ff3c332f xmlns="c291c9f5-ad96-4e9d-8360-ca362adde9c5">
      <Terms xmlns="http://schemas.microsoft.com/office/infopath/2007/PartnerControls"/>
    </lcf76f155ced4ddcb4097134ff3c332f>
    <Date xmlns="c291c9f5-ad96-4e9d-8360-ca362adde9c5" xsi:nil="true"/>
    <opmerkingbijdocument xmlns="c291c9f5-ad96-4e9d-8360-ca362adde9c5" xsi:nil="true"/>
    <mostrecentlyaddedfile xmlns="c291c9f5-ad96-4e9d-8360-ca362adde9c5" xsi:nil="true"/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C9A85-7B83-4E67-81AA-4655FA467E3B}">
  <ds:schemaRefs/>
</ds:datastoreItem>
</file>

<file path=customXml/itemProps2.xml><?xml version="1.0" encoding="utf-8"?>
<ds:datastoreItem xmlns:ds="http://schemas.openxmlformats.org/officeDocument/2006/customXml" ds:itemID="{28D0291D-8E00-4913-BBE3-8F23F2A9F8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291c9f5-ad96-4e9d-8360-ca362adde9c5"/>
    <ds:schemaRef ds:uri="7ab7117c-b992-4615-9df0-bc3cb5e3ee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7DC049-9E22-4134-B6E6-FA4385A5D9AD}">
  <ds:schemaRefs/>
</ds:datastoreItem>
</file>

<file path=customXml/itemProps4.xml><?xml version="1.0" encoding="utf-8"?>
<ds:datastoreItem xmlns:ds="http://schemas.openxmlformats.org/officeDocument/2006/customXml" ds:itemID="{AF761E0B-1A4D-45C7-84F6-E6B840A2F17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B115D38-69DF-4503-886E-4FEB127A303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ab7117c-b992-4615-9df0-bc3cb5e3ee3a"/>
    <ds:schemaRef ds:uri="c291c9f5-ad96-4e9d-8360-ca362adde9c5"/>
  </ds:schemaRefs>
</ds:datastoreItem>
</file>

<file path=customXml/itemProps6.xml><?xml version="1.0" encoding="utf-8"?>
<ds:datastoreItem xmlns:ds="http://schemas.openxmlformats.org/officeDocument/2006/customXml" ds:itemID="{136895FF-E617-42F0-BCE6-92647CA7A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znfwoc5v</Template>
  <TotalTime>7</TotalTime>
  <Pages>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Dahoke, A (Aware)</dc:creator>
  <cp:keywords/>
  <dc:description/>
  <cp:lastModifiedBy>Aware Dahoke</cp:lastModifiedBy>
  <cp:revision>16</cp:revision>
  <dcterms:created xsi:type="dcterms:W3CDTF">2024-11-06T12:33:00Z</dcterms:created>
  <dcterms:modified xsi:type="dcterms:W3CDTF">2024-11-13T13:17:00Z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0x010100B09404FF2F1E564EA85C0E6BBB0BFACE</vt:lpwstr>
  </property>
  <property fmtid="{D5CDD505-2E9C-101B-9397-08002B2CF9AE}" pid="3" name="ComplianceAssetId">
    <vt:lpwstr/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MediaServiceImageTags">
    <vt:lpwstr/>
  </property>
  <property fmtid="{D5CDD505-2E9C-101B-9397-08002B2CF9AE}" pid="7" name="TemplafyTenantId">
    <vt:lpwstr>rabobank</vt:lpwstr>
  </property>
  <property fmtid="{D5CDD505-2E9C-101B-9397-08002B2CF9AE}" pid="8" name="TemplafyTemplateId">
    <vt:lpwstr>864896041415868890</vt:lpwstr>
  </property>
  <property fmtid="{D5CDD505-2E9C-101B-9397-08002B2CF9AE}" pid="9" name="TemplafyUserProfileId">
    <vt:lpwstr>995477839876197267</vt:lpwstr>
  </property>
  <property fmtid="{D5CDD505-2E9C-101B-9397-08002B2CF9AE}" pid="10" name="TemplafyLanguageCode">
    <vt:lpwstr>en-US</vt:lpwstr>
  </property>
  <property fmtid="{D5CDD505-2E9C-101B-9397-08002B2CF9AE}" pid="11" name="TemplafyFromBlank">
    <vt:bool>true</vt:bool>
  </property>
</Properties>
</file>